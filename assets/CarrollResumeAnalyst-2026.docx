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3083" w14:textId="31712A8C" w:rsidR="000D1F8B" w:rsidRPr="00BB7A8F" w:rsidRDefault="00B820AF" w:rsidP="00EC14E6">
      <w:pPr>
        <w:pStyle w:val="Title"/>
        <w:spacing w:after="0"/>
        <w:rPr>
          <w:rFonts w:ascii="Cambria" w:hAnsi="Cambria"/>
          <w:color w:val="auto"/>
        </w:rPr>
      </w:pPr>
      <w:r>
        <w:t>‍‍</w:t>
      </w:r>
      <w:sdt>
        <w:sdtPr>
          <w:rPr>
            <w:rFonts w:ascii="Cambria" w:hAnsi="Cambria"/>
            <w:color w:val="auto"/>
            <w:sz w:val="44"/>
            <w:szCs w:val="44"/>
          </w:rPr>
          <w:alias w:val="Your Name"/>
          <w:tag w:val=""/>
          <w:id w:val="1246310863"/>
          <w:placeholder>
            <w:docPart w:val="6935A1F9C32C44D2BF7068120D4697B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2A39A0">
            <w:rPr>
              <w:rFonts w:ascii="Cambria" w:hAnsi="Cambria"/>
              <w:color w:val="auto"/>
              <w:sz w:val="44"/>
              <w:szCs w:val="44"/>
            </w:rPr>
            <w:t>Savannah Carroll OTR/L</w:t>
          </w:r>
        </w:sdtContent>
      </w:sdt>
    </w:p>
    <w:p w14:paraId="0DDEE0CB" w14:textId="1B589948" w:rsidR="000D1F8B" w:rsidRPr="000462B3" w:rsidRDefault="00F27B29" w:rsidP="000462B3">
      <w:sdt>
        <w:sdtPr>
          <w:rPr>
            <w:rFonts w:ascii="Cambria" w:hAnsi="Cambria"/>
            <w:color w:val="auto"/>
            <w:sz w:val="24"/>
            <w:szCs w:val="24"/>
          </w:rPr>
          <w:alias w:val="Address"/>
          <w:tag w:val=""/>
          <w:id w:val="-593780209"/>
          <w:placeholder>
            <w:docPart w:val="269F60123DBD4DDEA65F51C7DEAEF4F4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695FF5">
            <w:rPr>
              <w:rFonts w:ascii="Cambria" w:hAnsi="Cambria"/>
              <w:color w:val="auto"/>
              <w:sz w:val="24"/>
              <w:szCs w:val="24"/>
            </w:rPr>
            <w:t>4319 Smith Rd</w:t>
          </w:r>
          <w:r w:rsidR="009C4CD0" w:rsidRPr="00C4600D">
            <w:rPr>
              <w:rFonts w:ascii="Cambria" w:hAnsi="Cambria"/>
              <w:color w:val="auto"/>
              <w:sz w:val="24"/>
              <w:szCs w:val="24"/>
            </w:rPr>
            <w:t xml:space="preserve"> Cincinnati </w:t>
          </w:r>
          <w:r w:rsidR="00EC14E6" w:rsidRPr="00C4600D">
            <w:rPr>
              <w:rFonts w:ascii="Cambria" w:hAnsi="Cambria"/>
              <w:color w:val="auto"/>
              <w:sz w:val="24"/>
              <w:szCs w:val="24"/>
            </w:rPr>
            <w:t>Ohio 452</w:t>
          </w:r>
          <w:r w:rsidR="00695FF5">
            <w:rPr>
              <w:rFonts w:ascii="Cambria" w:hAnsi="Cambria"/>
              <w:color w:val="auto"/>
              <w:sz w:val="24"/>
              <w:szCs w:val="24"/>
            </w:rPr>
            <w:t>1</w:t>
          </w:r>
          <w:r w:rsidR="00EC14E6" w:rsidRPr="00C4600D">
            <w:rPr>
              <w:rFonts w:ascii="Cambria" w:hAnsi="Cambria"/>
              <w:color w:val="auto"/>
              <w:sz w:val="24"/>
              <w:szCs w:val="24"/>
            </w:rPr>
            <w:t>2</w:t>
          </w:r>
        </w:sdtContent>
      </w:sdt>
      <w:r w:rsidR="00B820AF" w:rsidRPr="00C4600D">
        <w:rPr>
          <w:rFonts w:ascii="Cambria" w:hAnsi="Cambria"/>
          <w:color w:val="auto"/>
          <w:sz w:val="24"/>
          <w:szCs w:val="24"/>
        </w:rPr>
        <w:t> | </w:t>
      </w:r>
      <w:sdt>
        <w:sdtPr>
          <w:rPr>
            <w:rFonts w:ascii="Cambria" w:hAnsi="Cambria"/>
            <w:color w:val="auto"/>
            <w:sz w:val="24"/>
            <w:szCs w:val="24"/>
          </w:rPr>
          <w:alias w:val="Telephone"/>
          <w:tag w:val=""/>
          <w:id w:val="-1416317146"/>
          <w:placeholder>
            <w:docPart w:val="092920079B4740AF98646945F29C9455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695FF5">
            <w:rPr>
              <w:rFonts w:ascii="Cambria" w:hAnsi="Cambria"/>
              <w:color w:val="auto"/>
              <w:sz w:val="24"/>
              <w:szCs w:val="24"/>
            </w:rPr>
            <w:t>513-680-5452</w:t>
          </w:r>
        </w:sdtContent>
      </w:sdt>
      <w:r w:rsidR="00B820AF" w:rsidRPr="00C4600D">
        <w:rPr>
          <w:rFonts w:ascii="Cambria" w:hAnsi="Cambria"/>
          <w:color w:val="auto"/>
          <w:sz w:val="24"/>
          <w:szCs w:val="24"/>
        </w:rPr>
        <w:t> | </w:t>
      </w:r>
      <w:sdt>
        <w:sdtPr>
          <w:rPr>
            <w:rFonts w:ascii="Cambria" w:hAnsi="Cambria"/>
            <w:color w:val="auto"/>
            <w:sz w:val="24"/>
            <w:szCs w:val="24"/>
          </w:rPr>
          <w:alias w:val="Email"/>
          <w:tag w:val=""/>
          <w:id w:val="-391963670"/>
          <w:placeholder>
            <w:docPart w:val="D4348800241E44D0AE1BD635CBD571F3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695FF5">
            <w:rPr>
              <w:rFonts w:ascii="Cambria" w:hAnsi="Cambria"/>
              <w:color w:val="auto"/>
              <w:sz w:val="24"/>
              <w:szCs w:val="24"/>
            </w:rPr>
            <w:t>Carrollsav</w:t>
          </w:r>
          <w:r w:rsidR="009C4CD0" w:rsidRPr="00C4600D">
            <w:rPr>
              <w:rFonts w:ascii="Cambria" w:hAnsi="Cambria"/>
              <w:color w:val="auto"/>
              <w:sz w:val="24"/>
              <w:szCs w:val="24"/>
            </w:rPr>
            <w:t>@gmail.com</w:t>
          </w:r>
          <w:r w:rsidR="004C4180">
            <w:rPr>
              <w:rFonts w:ascii="Cambria" w:hAnsi="Cambria"/>
              <w:color w:val="auto"/>
              <w:sz w:val="24"/>
              <w:szCs w:val="24"/>
            </w:rPr>
            <w:t xml:space="preserve"> |</w:t>
          </w:r>
        </w:sdtContent>
      </w:sdt>
      <w:r w:rsidR="004C4180">
        <w:rPr>
          <w:rFonts w:ascii="Cambria" w:hAnsi="Cambria"/>
          <w:color w:val="auto"/>
          <w:sz w:val="24"/>
          <w:szCs w:val="24"/>
        </w:rPr>
        <w:t xml:space="preserve"> </w:t>
      </w:r>
      <w:hyperlink r:id="rId9" w:history="1">
        <w:r w:rsidR="004C4180" w:rsidRPr="000462B3">
          <w:rPr>
            <w:rStyle w:val="Hyperlink"/>
            <w:sz w:val="24"/>
            <w:szCs w:val="24"/>
          </w:rPr>
          <w:t xml:space="preserve"> </w:t>
        </w:r>
        <w:r w:rsidR="004C4180" w:rsidRPr="000462B3">
          <w:rPr>
            <w:rStyle w:val="Hyperlink"/>
            <w:rFonts w:ascii="Cambria" w:hAnsi="Cambria"/>
            <w:sz w:val="24"/>
            <w:szCs w:val="24"/>
          </w:rPr>
          <w:t>Portfolio</w:t>
        </w:r>
      </w:hyperlink>
    </w:p>
    <w:p w14:paraId="53FB24AB" w14:textId="77777777" w:rsidR="00DF72F4" w:rsidRDefault="00DF72F4" w:rsidP="00C47AFD">
      <w:pPr>
        <w:pStyle w:val="SectionHeading"/>
        <w:spacing w:before="0" w:after="0"/>
        <w:rPr>
          <w:rFonts w:ascii="Cambria" w:hAnsi="Cambria"/>
          <w:color w:val="auto"/>
          <w:szCs w:val="24"/>
        </w:rPr>
      </w:pPr>
    </w:p>
    <w:p w14:paraId="64C23E14" w14:textId="67122E8B" w:rsidR="00DF72F4" w:rsidRDefault="003A6DAB" w:rsidP="00C47AFD">
      <w:pPr>
        <w:pStyle w:val="SectionHeading"/>
        <w:spacing w:before="0" w:after="0"/>
        <w:rPr>
          <w:rFonts w:ascii="Cambria" w:hAnsi="Cambria"/>
          <w:color w:val="auto"/>
          <w:szCs w:val="24"/>
        </w:rPr>
      </w:pPr>
      <w:r>
        <w:rPr>
          <w:rFonts w:ascii="Cambria" w:hAnsi="Cambria"/>
          <w:color w:val="auto"/>
          <w:szCs w:val="24"/>
        </w:rPr>
        <w:t>Summary</w:t>
      </w:r>
    </w:p>
    <w:p w14:paraId="2223C061" w14:textId="603129E5" w:rsidR="003A6DAB" w:rsidRPr="003A6DAB" w:rsidRDefault="00273B45" w:rsidP="003A6DAB">
      <w:r>
        <w:rPr>
          <w:rFonts w:ascii="Cambria" w:hAnsi="Cambria"/>
          <w:color w:val="auto"/>
          <w:sz w:val="24"/>
          <w:szCs w:val="24"/>
        </w:rPr>
        <w:t>R</w:t>
      </w:r>
      <w:r w:rsidR="0029797F">
        <w:rPr>
          <w:rFonts w:ascii="Cambria" w:hAnsi="Cambria"/>
          <w:color w:val="auto"/>
          <w:sz w:val="24"/>
          <w:szCs w:val="24"/>
        </w:rPr>
        <w:t xml:space="preserve">egistered Occupational Therapist with </w:t>
      </w:r>
      <w:r w:rsidR="00E53AD8">
        <w:rPr>
          <w:rFonts w:ascii="Cambria" w:hAnsi="Cambria"/>
          <w:color w:val="auto"/>
          <w:sz w:val="24"/>
          <w:szCs w:val="24"/>
        </w:rPr>
        <w:t xml:space="preserve">nearly 5 years of experience in the healthcare </w:t>
      </w:r>
      <w:r w:rsidR="00AC66AF">
        <w:rPr>
          <w:rFonts w:ascii="Cambria" w:hAnsi="Cambria"/>
          <w:color w:val="auto"/>
          <w:sz w:val="24"/>
          <w:szCs w:val="24"/>
        </w:rPr>
        <w:t xml:space="preserve">profession, looking to translate </w:t>
      </w:r>
      <w:r>
        <w:rPr>
          <w:rFonts w:ascii="Cambria" w:hAnsi="Cambria"/>
          <w:color w:val="auto"/>
          <w:sz w:val="24"/>
          <w:szCs w:val="24"/>
        </w:rPr>
        <w:t>problem-solving and analytical skills into a data analysis role. Self-motivated</w:t>
      </w:r>
      <w:r w:rsidR="00274E1A">
        <w:rPr>
          <w:rFonts w:ascii="Cambria" w:hAnsi="Cambria"/>
          <w:color w:val="auto"/>
          <w:sz w:val="24"/>
          <w:szCs w:val="24"/>
        </w:rPr>
        <w:t xml:space="preserve"> to apply </w:t>
      </w:r>
      <w:r w:rsidR="000C2F9A">
        <w:rPr>
          <w:rFonts w:ascii="Cambria" w:hAnsi="Cambria"/>
          <w:color w:val="auto"/>
          <w:sz w:val="24"/>
          <w:szCs w:val="24"/>
        </w:rPr>
        <w:t xml:space="preserve">Excel, </w:t>
      </w:r>
      <w:r w:rsidR="00CE0814">
        <w:rPr>
          <w:rFonts w:ascii="Cambria" w:hAnsi="Cambria"/>
          <w:color w:val="auto"/>
          <w:sz w:val="24"/>
          <w:szCs w:val="24"/>
        </w:rPr>
        <w:t>SQL, Power</w:t>
      </w:r>
      <w:r w:rsidR="00F959AA">
        <w:rPr>
          <w:rFonts w:ascii="Cambria" w:hAnsi="Cambria"/>
          <w:color w:val="auto"/>
          <w:sz w:val="24"/>
          <w:szCs w:val="24"/>
        </w:rPr>
        <w:t xml:space="preserve"> </w:t>
      </w:r>
      <w:r w:rsidR="00CB6F2D">
        <w:rPr>
          <w:rFonts w:ascii="Cambria" w:hAnsi="Cambria"/>
          <w:color w:val="auto"/>
          <w:sz w:val="24"/>
          <w:szCs w:val="24"/>
        </w:rPr>
        <w:t xml:space="preserve">BI and Microsoft knowledge into data-driven solutions for </w:t>
      </w:r>
      <w:r w:rsidR="007C20BB">
        <w:rPr>
          <w:rFonts w:ascii="Cambria" w:hAnsi="Cambria"/>
          <w:color w:val="auto"/>
          <w:sz w:val="24"/>
          <w:szCs w:val="24"/>
        </w:rPr>
        <w:t>meaningful</w:t>
      </w:r>
      <w:r w:rsidR="005A1FE3">
        <w:rPr>
          <w:rFonts w:ascii="Cambria" w:hAnsi="Cambria"/>
          <w:color w:val="auto"/>
          <w:sz w:val="24"/>
          <w:szCs w:val="24"/>
        </w:rPr>
        <w:t xml:space="preserve"> </w:t>
      </w:r>
      <w:r w:rsidR="00876A0B">
        <w:rPr>
          <w:rFonts w:ascii="Cambria" w:hAnsi="Cambria"/>
          <w:color w:val="auto"/>
          <w:sz w:val="24"/>
          <w:szCs w:val="24"/>
        </w:rPr>
        <w:t xml:space="preserve">healthcare </w:t>
      </w:r>
      <w:r w:rsidR="007C20BB">
        <w:rPr>
          <w:rFonts w:ascii="Cambria" w:hAnsi="Cambria"/>
          <w:color w:val="auto"/>
          <w:sz w:val="24"/>
          <w:szCs w:val="24"/>
        </w:rPr>
        <w:t>missions.</w:t>
      </w:r>
      <w:r w:rsidR="005A1FE3">
        <w:rPr>
          <w:rFonts w:ascii="Cambria" w:hAnsi="Cambria"/>
          <w:color w:val="auto"/>
          <w:sz w:val="24"/>
          <w:szCs w:val="24"/>
        </w:rPr>
        <w:t xml:space="preserve"> </w:t>
      </w:r>
    </w:p>
    <w:p w14:paraId="2129FA1B" w14:textId="0927B835" w:rsidR="00403AFD" w:rsidRDefault="002F70B7" w:rsidP="00403AFD">
      <w:pPr>
        <w:pStyle w:val="Subsection"/>
        <w:spacing w:before="0"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aps w:val="0"/>
          <w:color w:val="auto"/>
          <w:sz w:val="24"/>
          <w:szCs w:val="24"/>
        </w:rPr>
        <w:t>Software Tools and Skills</w:t>
      </w:r>
    </w:p>
    <w:p w14:paraId="5FF11A5B" w14:textId="2E1BB7D8" w:rsidR="00DF72F4" w:rsidRPr="00092C30" w:rsidRDefault="00A36898" w:rsidP="00FD5CB5">
      <w:pPr>
        <w:pStyle w:val="ListBullet"/>
        <w:numPr>
          <w:ilvl w:val="0"/>
          <w:numId w:val="18"/>
        </w:numPr>
        <w:spacing w:after="0"/>
      </w:pPr>
      <w:r>
        <w:rPr>
          <w:rFonts w:ascii="Cambria" w:hAnsi="Cambria"/>
          <w:color w:val="auto"/>
          <w:sz w:val="24"/>
          <w:szCs w:val="24"/>
        </w:rPr>
        <w:t>Excel</w:t>
      </w:r>
      <w:r w:rsidR="00A51742">
        <w:rPr>
          <w:rFonts w:ascii="Cambria" w:hAnsi="Cambria"/>
          <w:color w:val="auto"/>
          <w:sz w:val="24"/>
          <w:szCs w:val="24"/>
        </w:rPr>
        <w:t xml:space="preserve"> skills</w:t>
      </w:r>
      <w:r w:rsidR="00883C36">
        <w:rPr>
          <w:rFonts w:ascii="Cambria" w:hAnsi="Cambria"/>
          <w:color w:val="auto"/>
          <w:sz w:val="24"/>
          <w:szCs w:val="24"/>
        </w:rPr>
        <w:t xml:space="preserve"> that</w:t>
      </w:r>
      <w:r w:rsidR="00092C30">
        <w:rPr>
          <w:rFonts w:ascii="Cambria" w:hAnsi="Cambria"/>
          <w:color w:val="auto"/>
          <w:sz w:val="24"/>
          <w:szCs w:val="24"/>
        </w:rPr>
        <w:t xml:space="preserve"> focus on </w:t>
      </w:r>
      <w:r w:rsidR="00AE5706">
        <w:rPr>
          <w:rFonts w:ascii="Cambria" w:hAnsi="Cambria"/>
          <w:color w:val="auto"/>
          <w:sz w:val="24"/>
          <w:szCs w:val="24"/>
        </w:rPr>
        <w:t>data cleaning, data quality, data structuring, and data formatting.</w:t>
      </w:r>
    </w:p>
    <w:p w14:paraId="311BDD53" w14:textId="4484326B" w:rsidR="00092C30" w:rsidRPr="009B403F" w:rsidRDefault="00092C30" w:rsidP="00FD5CB5">
      <w:pPr>
        <w:pStyle w:val="ListBullet"/>
        <w:numPr>
          <w:ilvl w:val="0"/>
          <w:numId w:val="18"/>
        </w:numPr>
        <w:spacing w:after="0"/>
      </w:pPr>
      <w:r>
        <w:rPr>
          <w:rFonts w:ascii="Cambria" w:hAnsi="Cambria"/>
          <w:color w:val="auto"/>
          <w:sz w:val="24"/>
          <w:szCs w:val="24"/>
        </w:rPr>
        <w:t>SQL</w:t>
      </w:r>
      <w:r w:rsidR="00E6496A">
        <w:rPr>
          <w:rFonts w:ascii="Cambria" w:hAnsi="Cambria"/>
          <w:color w:val="auto"/>
          <w:sz w:val="24"/>
          <w:szCs w:val="24"/>
        </w:rPr>
        <w:t xml:space="preserve"> </w:t>
      </w:r>
      <w:r w:rsidR="009B403F">
        <w:rPr>
          <w:rFonts w:ascii="Cambria" w:hAnsi="Cambria"/>
          <w:color w:val="auto"/>
          <w:sz w:val="24"/>
          <w:szCs w:val="24"/>
        </w:rPr>
        <w:t>experience using PostgreSQL</w:t>
      </w:r>
      <w:r w:rsidR="00AE5706">
        <w:rPr>
          <w:rFonts w:ascii="Cambria" w:hAnsi="Cambria"/>
          <w:color w:val="auto"/>
          <w:sz w:val="24"/>
          <w:szCs w:val="24"/>
        </w:rPr>
        <w:t xml:space="preserve"> and MySQL</w:t>
      </w:r>
      <w:r w:rsidR="00B65282">
        <w:rPr>
          <w:rFonts w:ascii="Cambria" w:hAnsi="Cambria"/>
          <w:color w:val="auto"/>
          <w:sz w:val="24"/>
          <w:szCs w:val="24"/>
        </w:rPr>
        <w:t xml:space="preserve"> </w:t>
      </w:r>
      <w:r w:rsidR="000C4E0F">
        <w:rPr>
          <w:rFonts w:ascii="Cambria" w:hAnsi="Cambria"/>
          <w:color w:val="auto"/>
          <w:sz w:val="24"/>
          <w:szCs w:val="24"/>
        </w:rPr>
        <w:t xml:space="preserve">that </w:t>
      </w:r>
      <w:r w:rsidR="00321A9F">
        <w:rPr>
          <w:rFonts w:ascii="Cambria" w:hAnsi="Cambria"/>
          <w:color w:val="auto"/>
          <w:sz w:val="24"/>
          <w:szCs w:val="24"/>
        </w:rPr>
        <w:t>enhance</w:t>
      </w:r>
      <w:r w:rsidR="00B95045">
        <w:rPr>
          <w:rFonts w:ascii="Cambria" w:hAnsi="Cambria"/>
          <w:color w:val="auto"/>
          <w:sz w:val="24"/>
          <w:szCs w:val="24"/>
        </w:rPr>
        <w:t xml:space="preserve"> </w:t>
      </w:r>
      <w:r w:rsidR="008B3B73">
        <w:rPr>
          <w:rFonts w:ascii="Cambria" w:hAnsi="Cambria"/>
          <w:color w:val="auto"/>
          <w:sz w:val="24"/>
          <w:szCs w:val="24"/>
        </w:rPr>
        <w:t xml:space="preserve">data manipulation, data retrieval, </w:t>
      </w:r>
      <w:r w:rsidR="00787E51">
        <w:rPr>
          <w:rFonts w:ascii="Cambria" w:hAnsi="Cambria"/>
          <w:color w:val="auto"/>
          <w:sz w:val="24"/>
          <w:szCs w:val="24"/>
        </w:rPr>
        <w:t xml:space="preserve">and </w:t>
      </w:r>
      <w:r w:rsidR="00B95045">
        <w:rPr>
          <w:rFonts w:ascii="Cambria" w:hAnsi="Cambria"/>
          <w:color w:val="auto"/>
          <w:sz w:val="24"/>
          <w:szCs w:val="24"/>
        </w:rPr>
        <w:t>data definition.</w:t>
      </w:r>
    </w:p>
    <w:p w14:paraId="4A9790D7" w14:textId="5C55CDC4" w:rsidR="009B403F" w:rsidRPr="00D7261E" w:rsidRDefault="009B403F" w:rsidP="00FD5CB5">
      <w:pPr>
        <w:pStyle w:val="ListBullet"/>
        <w:numPr>
          <w:ilvl w:val="0"/>
          <w:numId w:val="18"/>
        </w:numPr>
        <w:spacing w:after="0"/>
      </w:pPr>
      <w:r>
        <w:rPr>
          <w:rFonts w:ascii="Cambria" w:hAnsi="Cambria"/>
          <w:color w:val="auto"/>
          <w:sz w:val="24"/>
          <w:szCs w:val="24"/>
        </w:rPr>
        <w:t>Power</w:t>
      </w:r>
      <w:r w:rsidR="00F959AA">
        <w:rPr>
          <w:rFonts w:ascii="Cambria" w:hAnsi="Cambria"/>
          <w:color w:val="auto"/>
          <w:sz w:val="24"/>
          <w:szCs w:val="24"/>
        </w:rPr>
        <w:t xml:space="preserve"> </w:t>
      </w:r>
      <w:r>
        <w:rPr>
          <w:rFonts w:ascii="Cambria" w:hAnsi="Cambria"/>
          <w:color w:val="auto"/>
          <w:sz w:val="24"/>
          <w:szCs w:val="24"/>
        </w:rPr>
        <w:t>BI</w:t>
      </w:r>
      <w:r w:rsidR="00D422F8">
        <w:rPr>
          <w:rFonts w:ascii="Cambria" w:hAnsi="Cambria"/>
          <w:color w:val="auto"/>
          <w:sz w:val="24"/>
          <w:szCs w:val="24"/>
        </w:rPr>
        <w:t xml:space="preserve">, Power Query, </w:t>
      </w:r>
      <w:r w:rsidR="00C660D8">
        <w:rPr>
          <w:rFonts w:ascii="Cambria" w:hAnsi="Cambria"/>
          <w:color w:val="auto"/>
          <w:sz w:val="24"/>
          <w:szCs w:val="24"/>
        </w:rPr>
        <w:t xml:space="preserve">DAX </w:t>
      </w:r>
      <w:r w:rsidR="00D422F8">
        <w:rPr>
          <w:rFonts w:ascii="Cambria" w:hAnsi="Cambria"/>
          <w:color w:val="auto"/>
          <w:sz w:val="24"/>
          <w:szCs w:val="24"/>
        </w:rPr>
        <w:t>formulas</w:t>
      </w:r>
      <w:r w:rsidR="00DD5BB7">
        <w:rPr>
          <w:rFonts w:ascii="Cambria" w:hAnsi="Cambria"/>
          <w:color w:val="auto"/>
          <w:sz w:val="24"/>
          <w:szCs w:val="24"/>
        </w:rPr>
        <w:t xml:space="preserve">, </w:t>
      </w:r>
      <w:r w:rsidR="003A6DAB">
        <w:rPr>
          <w:rFonts w:ascii="Cambria" w:hAnsi="Cambria"/>
          <w:color w:val="auto"/>
          <w:sz w:val="24"/>
          <w:szCs w:val="24"/>
        </w:rPr>
        <w:t>data report visuals</w:t>
      </w:r>
      <w:r w:rsidR="00DD5BB7">
        <w:rPr>
          <w:rFonts w:ascii="Cambria" w:hAnsi="Cambria"/>
          <w:color w:val="auto"/>
          <w:sz w:val="24"/>
          <w:szCs w:val="24"/>
        </w:rPr>
        <w:t xml:space="preserve"> and dashboards</w:t>
      </w:r>
      <w:r w:rsidR="00100210">
        <w:rPr>
          <w:rFonts w:ascii="Cambria" w:hAnsi="Cambria"/>
          <w:color w:val="auto"/>
          <w:sz w:val="24"/>
          <w:szCs w:val="24"/>
        </w:rPr>
        <w:t xml:space="preserve">. </w:t>
      </w:r>
    </w:p>
    <w:p w14:paraId="0B169150" w14:textId="7B2FDB45" w:rsidR="00D7261E" w:rsidRPr="00FD5CB5" w:rsidRDefault="009136E7" w:rsidP="00FD5CB5">
      <w:pPr>
        <w:pStyle w:val="ListBullet"/>
        <w:numPr>
          <w:ilvl w:val="0"/>
          <w:numId w:val="18"/>
        </w:numPr>
        <w:spacing w:after="0"/>
      </w:pPr>
      <w:r>
        <w:rPr>
          <w:rFonts w:ascii="Cambria" w:hAnsi="Cambria"/>
          <w:color w:val="auto"/>
          <w:sz w:val="24"/>
          <w:szCs w:val="24"/>
        </w:rPr>
        <w:t>Familiar with CPT, ICD, HCPCS, and LOINC codes</w:t>
      </w:r>
      <w:r w:rsidR="009C757B">
        <w:rPr>
          <w:rFonts w:ascii="Cambria" w:hAnsi="Cambria"/>
          <w:color w:val="auto"/>
          <w:sz w:val="24"/>
          <w:szCs w:val="24"/>
        </w:rPr>
        <w:t xml:space="preserve"> as well as general medical terminology</w:t>
      </w:r>
      <w:r w:rsidR="00D22BA8">
        <w:rPr>
          <w:rFonts w:ascii="Cambria" w:hAnsi="Cambria"/>
          <w:color w:val="auto"/>
          <w:sz w:val="24"/>
          <w:szCs w:val="24"/>
        </w:rPr>
        <w:t>.</w:t>
      </w:r>
    </w:p>
    <w:p w14:paraId="2D9C4FE9" w14:textId="77777777" w:rsidR="00FD5CB5" w:rsidRDefault="00FD5CB5" w:rsidP="00FD5CB5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color w:val="auto"/>
          <w:sz w:val="24"/>
          <w:szCs w:val="24"/>
        </w:rPr>
      </w:pPr>
    </w:p>
    <w:p w14:paraId="39AD0113" w14:textId="77777777" w:rsidR="00FD5CB5" w:rsidRPr="00DF72F4" w:rsidRDefault="00FD5CB5" w:rsidP="00FD5CB5">
      <w:pPr>
        <w:pStyle w:val="ListBullet"/>
        <w:numPr>
          <w:ilvl w:val="0"/>
          <w:numId w:val="0"/>
        </w:numPr>
        <w:spacing w:after="0"/>
        <w:ind w:left="144" w:hanging="144"/>
      </w:pPr>
    </w:p>
    <w:p w14:paraId="39CFAC4B" w14:textId="0AD47A9B" w:rsidR="00300E78" w:rsidRPr="00C47AFD" w:rsidRDefault="00857AD7" w:rsidP="00C47AFD">
      <w:pPr>
        <w:pStyle w:val="SectionHeading"/>
        <w:spacing w:before="0" w:after="0"/>
        <w:rPr>
          <w:rFonts w:ascii="Cambria" w:hAnsi="Cambria"/>
          <w:color w:val="auto"/>
          <w:szCs w:val="24"/>
        </w:rPr>
      </w:pPr>
      <w:r w:rsidRPr="00C4600D">
        <w:rPr>
          <w:rFonts w:ascii="Cambria" w:hAnsi="Cambria"/>
          <w:color w:val="auto"/>
          <w:szCs w:val="24"/>
        </w:rPr>
        <w:t xml:space="preserve">Work </w:t>
      </w:r>
      <w:r w:rsidR="00B820AF" w:rsidRPr="00C4600D">
        <w:rPr>
          <w:rFonts w:ascii="Cambria" w:hAnsi="Cambria"/>
          <w:color w:val="auto"/>
          <w:szCs w:val="24"/>
        </w:rPr>
        <w:t>Experience</w:t>
      </w:r>
    </w:p>
    <w:p w14:paraId="102AEAAE" w14:textId="18C88A3E" w:rsidR="001D151C" w:rsidRDefault="00433BDB" w:rsidP="004F367B">
      <w:pPr>
        <w:pStyle w:val="Subsection"/>
        <w:spacing w:before="0"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Occupational therapist i</w:t>
      </w:r>
      <w:r w:rsidR="00215530">
        <w:rPr>
          <w:rFonts w:ascii="Cambria" w:hAnsi="Cambria"/>
          <w:color w:val="auto"/>
          <w:sz w:val="24"/>
          <w:szCs w:val="24"/>
        </w:rPr>
        <w:t xml:space="preserve"> </w:t>
      </w:r>
      <w:r w:rsidR="00215530" w:rsidRPr="00C4600D">
        <w:rPr>
          <w:rFonts w:ascii="Cambria" w:hAnsi="Cambria"/>
          <w:color w:val="auto"/>
          <w:sz w:val="24"/>
          <w:szCs w:val="24"/>
        </w:rPr>
        <w:t>– inpatient rehab | cincinnati childrens hospital medical center | </w:t>
      </w:r>
      <w:r w:rsidR="00300E78">
        <w:rPr>
          <w:rFonts w:ascii="Cambria" w:hAnsi="Cambria"/>
          <w:color w:val="auto"/>
          <w:sz w:val="24"/>
          <w:szCs w:val="24"/>
        </w:rPr>
        <w:t xml:space="preserve">August 2021- </w:t>
      </w:r>
      <w:r w:rsidR="00A05FBC">
        <w:rPr>
          <w:rFonts w:ascii="Cambria" w:hAnsi="Cambria"/>
          <w:color w:val="auto"/>
          <w:sz w:val="24"/>
          <w:szCs w:val="24"/>
        </w:rPr>
        <w:t>present</w:t>
      </w:r>
    </w:p>
    <w:p w14:paraId="382A1DBD" w14:textId="05B0CC9A" w:rsidR="000175EB" w:rsidRPr="007B1BA4" w:rsidRDefault="007B1BA4" w:rsidP="004F367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Navigated and documented in Epic daily </w:t>
      </w:r>
      <w:r w:rsidR="00410FC0">
        <w:rPr>
          <w:rFonts w:ascii="Cambria" w:hAnsi="Cambria"/>
          <w:color w:val="auto"/>
          <w:sz w:val="24"/>
          <w:szCs w:val="24"/>
        </w:rPr>
        <w:t xml:space="preserve">to </w:t>
      </w:r>
      <w:r w:rsidR="001E243A">
        <w:rPr>
          <w:rFonts w:ascii="Cambria" w:hAnsi="Cambria"/>
          <w:color w:val="auto"/>
          <w:sz w:val="24"/>
          <w:szCs w:val="24"/>
        </w:rPr>
        <w:t>record</w:t>
      </w:r>
      <w:r>
        <w:rPr>
          <w:rFonts w:ascii="Cambria" w:hAnsi="Cambria"/>
          <w:color w:val="auto"/>
          <w:sz w:val="24"/>
          <w:szCs w:val="24"/>
        </w:rPr>
        <w:t xml:space="preserve"> patient </w:t>
      </w:r>
      <w:r w:rsidR="001E243A">
        <w:rPr>
          <w:rFonts w:ascii="Cambria" w:hAnsi="Cambria"/>
          <w:color w:val="auto"/>
          <w:sz w:val="24"/>
          <w:szCs w:val="24"/>
        </w:rPr>
        <w:t xml:space="preserve">data </w:t>
      </w:r>
      <w:r>
        <w:rPr>
          <w:rFonts w:ascii="Cambria" w:hAnsi="Cambria"/>
          <w:color w:val="auto"/>
          <w:sz w:val="24"/>
          <w:szCs w:val="24"/>
        </w:rPr>
        <w:t>and healthcare information.</w:t>
      </w:r>
    </w:p>
    <w:p w14:paraId="371BBF4F" w14:textId="66B51823" w:rsidR="00956BD2" w:rsidRDefault="00956BD2" w:rsidP="00956BD2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Analyzed and interpreted formal assessments </w:t>
      </w:r>
      <w:r w:rsidR="007B46C9">
        <w:rPr>
          <w:rFonts w:ascii="Cambria" w:hAnsi="Cambria"/>
          <w:color w:val="auto"/>
          <w:sz w:val="24"/>
          <w:szCs w:val="24"/>
        </w:rPr>
        <w:t xml:space="preserve">that were then reported in Epic for end users to </w:t>
      </w:r>
      <w:r w:rsidR="00232706">
        <w:rPr>
          <w:rFonts w:ascii="Cambria" w:hAnsi="Cambria"/>
          <w:color w:val="auto"/>
          <w:sz w:val="24"/>
          <w:szCs w:val="24"/>
        </w:rPr>
        <w:t>understand patient progress.</w:t>
      </w:r>
    </w:p>
    <w:p w14:paraId="00640DD3" w14:textId="5AF77C7D" w:rsidR="00E83D0D" w:rsidRPr="00956BD2" w:rsidRDefault="00956BD2" w:rsidP="00956BD2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Conveyed </w:t>
      </w:r>
      <w:r w:rsidR="00AB6070">
        <w:rPr>
          <w:rFonts w:ascii="Cambria" w:hAnsi="Cambria"/>
          <w:color w:val="auto"/>
          <w:sz w:val="24"/>
          <w:szCs w:val="24"/>
        </w:rPr>
        <w:t xml:space="preserve">complex </w:t>
      </w:r>
      <w:r w:rsidR="0097162F">
        <w:rPr>
          <w:rFonts w:ascii="Cambria" w:hAnsi="Cambria"/>
          <w:color w:val="auto"/>
          <w:sz w:val="24"/>
          <w:szCs w:val="24"/>
        </w:rPr>
        <w:t>patient results</w:t>
      </w:r>
      <w:r>
        <w:rPr>
          <w:rFonts w:ascii="Cambria" w:hAnsi="Cambria"/>
          <w:color w:val="auto"/>
          <w:sz w:val="24"/>
          <w:szCs w:val="24"/>
        </w:rPr>
        <w:t xml:space="preserve"> to various audiences </w:t>
      </w:r>
      <w:r w:rsidR="00A72303">
        <w:rPr>
          <w:rFonts w:ascii="Cambria" w:hAnsi="Cambria"/>
          <w:color w:val="auto"/>
          <w:sz w:val="24"/>
          <w:szCs w:val="24"/>
        </w:rPr>
        <w:t>including internal and external stakeholders</w:t>
      </w:r>
      <w:r w:rsidR="005C15D8">
        <w:rPr>
          <w:rFonts w:ascii="Cambria" w:hAnsi="Cambria"/>
          <w:color w:val="auto"/>
          <w:sz w:val="24"/>
          <w:szCs w:val="24"/>
        </w:rPr>
        <w:t xml:space="preserve"> us</w:t>
      </w:r>
      <w:r w:rsidR="00712F9B">
        <w:rPr>
          <w:rFonts w:ascii="Cambria" w:hAnsi="Cambria"/>
          <w:color w:val="auto"/>
          <w:sz w:val="24"/>
          <w:szCs w:val="24"/>
        </w:rPr>
        <w:t>ing laymen terms.</w:t>
      </w:r>
    </w:p>
    <w:p w14:paraId="62B20A7C" w14:textId="2F6FD74E" w:rsidR="00300E78" w:rsidRDefault="00F026DB" w:rsidP="00F026D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Co</w:t>
      </w:r>
      <w:r w:rsidR="000255CB">
        <w:rPr>
          <w:rFonts w:ascii="Cambria" w:hAnsi="Cambria"/>
          <w:color w:val="auto"/>
          <w:sz w:val="24"/>
          <w:szCs w:val="24"/>
        </w:rPr>
        <w:t xml:space="preserve">llaborated with interdisciplinary teams </w:t>
      </w:r>
      <w:r w:rsidR="00067EBE">
        <w:rPr>
          <w:rFonts w:ascii="Cambria" w:hAnsi="Cambria"/>
          <w:color w:val="auto"/>
          <w:sz w:val="24"/>
          <w:szCs w:val="24"/>
        </w:rPr>
        <w:t xml:space="preserve">and </w:t>
      </w:r>
      <w:r w:rsidR="00FF6E7B">
        <w:rPr>
          <w:rFonts w:ascii="Cambria" w:hAnsi="Cambria"/>
          <w:color w:val="auto"/>
          <w:sz w:val="24"/>
          <w:szCs w:val="24"/>
        </w:rPr>
        <w:t xml:space="preserve">stakeholders </w:t>
      </w:r>
      <w:r w:rsidR="00C012DD">
        <w:rPr>
          <w:rFonts w:ascii="Cambria" w:hAnsi="Cambria"/>
          <w:color w:val="auto"/>
          <w:sz w:val="24"/>
          <w:szCs w:val="24"/>
        </w:rPr>
        <w:t>to solve</w:t>
      </w:r>
      <w:r w:rsidR="000255CB">
        <w:rPr>
          <w:rFonts w:ascii="Cambria" w:hAnsi="Cambria"/>
          <w:color w:val="auto"/>
          <w:sz w:val="24"/>
          <w:szCs w:val="24"/>
        </w:rPr>
        <w:t xml:space="preserve"> complex </w:t>
      </w:r>
      <w:r w:rsidR="00067EBE">
        <w:rPr>
          <w:rFonts w:ascii="Cambria" w:hAnsi="Cambria"/>
          <w:color w:val="auto"/>
          <w:sz w:val="24"/>
          <w:szCs w:val="24"/>
        </w:rPr>
        <w:t xml:space="preserve">patient </w:t>
      </w:r>
      <w:r w:rsidR="000255CB">
        <w:rPr>
          <w:rFonts w:ascii="Cambria" w:hAnsi="Cambria"/>
          <w:color w:val="auto"/>
          <w:sz w:val="24"/>
          <w:szCs w:val="24"/>
        </w:rPr>
        <w:t>discharges</w:t>
      </w:r>
      <w:r w:rsidR="00A80168">
        <w:rPr>
          <w:rFonts w:ascii="Cambria" w:hAnsi="Cambria"/>
          <w:color w:val="auto"/>
          <w:sz w:val="24"/>
          <w:szCs w:val="24"/>
        </w:rPr>
        <w:t>.</w:t>
      </w:r>
    </w:p>
    <w:p w14:paraId="6EA34ABF" w14:textId="21A7646C" w:rsidR="005114D7" w:rsidRPr="00D22BA8" w:rsidRDefault="001F42FA" w:rsidP="00D22BA8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Abided by HIPPA regulations </w:t>
      </w:r>
      <w:r w:rsidR="00370C22">
        <w:rPr>
          <w:rFonts w:ascii="Cambria" w:hAnsi="Cambria"/>
          <w:color w:val="auto"/>
          <w:sz w:val="24"/>
          <w:szCs w:val="24"/>
        </w:rPr>
        <w:t>when working with PHI</w:t>
      </w:r>
      <w:r w:rsidR="00AE52DC">
        <w:rPr>
          <w:rFonts w:ascii="Cambria" w:hAnsi="Cambria"/>
          <w:color w:val="auto"/>
          <w:sz w:val="24"/>
          <w:szCs w:val="24"/>
        </w:rPr>
        <w:t>.</w:t>
      </w:r>
    </w:p>
    <w:p w14:paraId="27B74F4B" w14:textId="21B90340" w:rsidR="00A80168" w:rsidRDefault="00160728" w:rsidP="00F026D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Prioritized </w:t>
      </w:r>
      <w:r w:rsidR="00A809D3">
        <w:rPr>
          <w:rFonts w:ascii="Cambria" w:hAnsi="Cambria"/>
          <w:color w:val="auto"/>
          <w:sz w:val="24"/>
          <w:szCs w:val="24"/>
        </w:rPr>
        <w:t>a fast-paced and heavy patient caseload based on team goals and deadlines</w:t>
      </w:r>
      <w:r w:rsidR="0051140A">
        <w:rPr>
          <w:rFonts w:ascii="Cambria" w:hAnsi="Cambria"/>
          <w:color w:val="auto"/>
          <w:sz w:val="24"/>
          <w:szCs w:val="24"/>
        </w:rPr>
        <w:t xml:space="preserve"> in a timely and effective manner</w:t>
      </w:r>
      <w:r w:rsidR="00A809D3">
        <w:rPr>
          <w:rFonts w:ascii="Cambria" w:hAnsi="Cambria"/>
          <w:color w:val="auto"/>
          <w:sz w:val="24"/>
          <w:szCs w:val="24"/>
        </w:rPr>
        <w:t>.</w:t>
      </w:r>
    </w:p>
    <w:p w14:paraId="5D6B0148" w14:textId="153A622E" w:rsidR="006F7948" w:rsidRDefault="006F7948" w:rsidP="00F026D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Presented </w:t>
      </w:r>
      <w:r w:rsidR="00404DAB">
        <w:rPr>
          <w:rFonts w:ascii="Cambria" w:hAnsi="Cambria"/>
          <w:color w:val="auto"/>
          <w:sz w:val="24"/>
          <w:szCs w:val="24"/>
        </w:rPr>
        <w:t xml:space="preserve">and developed </w:t>
      </w:r>
      <w:r>
        <w:rPr>
          <w:rFonts w:ascii="Cambria" w:hAnsi="Cambria"/>
          <w:color w:val="auto"/>
          <w:sz w:val="24"/>
          <w:szCs w:val="24"/>
        </w:rPr>
        <w:t>educational material</w:t>
      </w:r>
      <w:r w:rsidR="00404DAB">
        <w:rPr>
          <w:rFonts w:ascii="Cambria" w:hAnsi="Cambria"/>
          <w:color w:val="auto"/>
          <w:sz w:val="24"/>
          <w:szCs w:val="24"/>
        </w:rPr>
        <w:t xml:space="preserve"> </w:t>
      </w:r>
      <w:r w:rsidR="00236BB1">
        <w:rPr>
          <w:rFonts w:ascii="Cambria" w:hAnsi="Cambria"/>
          <w:color w:val="auto"/>
          <w:sz w:val="24"/>
          <w:szCs w:val="24"/>
        </w:rPr>
        <w:t>using Microsoft tools</w:t>
      </w:r>
      <w:r>
        <w:rPr>
          <w:rFonts w:ascii="Cambria" w:hAnsi="Cambria"/>
          <w:color w:val="auto"/>
          <w:sz w:val="24"/>
          <w:szCs w:val="24"/>
        </w:rPr>
        <w:t xml:space="preserve"> </w:t>
      </w:r>
      <w:r w:rsidR="002831B1">
        <w:rPr>
          <w:rFonts w:ascii="Cambria" w:hAnsi="Cambria"/>
          <w:color w:val="auto"/>
          <w:sz w:val="24"/>
          <w:szCs w:val="24"/>
        </w:rPr>
        <w:t>for staff meetings.</w:t>
      </w:r>
    </w:p>
    <w:p w14:paraId="45C06D58" w14:textId="03409019" w:rsidR="00DD499A" w:rsidRDefault="00733F62" w:rsidP="00F026D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Clinic</w:t>
      </w:r>
      <w:r w:rsidR="00DD1E5E">
        <w:rPr>
          <w:rFonts w:ascii="Cambria" w:hAnsi="Cambria"/>
          <w:color w:val="auto"/>
          <w:sz w:val="24"/>
          <w:szCs w:val="24"/>
        </w:rPr>
        <w:t xml:space="preserve">al instructor </w:t>
      </w:r>
      <w:r w:rsidR="00F81E49">
        <w:rPr>
          <w:rFonts w:ascii="Cambria" w:hAnsi="Cambria"/>
          <w:color w:val="auto"/>
          <w:sz w:val="24"/>
          <w:szCs w:val="24"/>
        </w:rPr>
        <w:t xml:space="preserve">for new </w:t>
      </w:r>
      <w:proofErr w:type="gramStart"/>
      <w:r w:rsidR="00F81E49">
        <w:rPr>
          <w:rFonts w:ascii="Cambria" w:hAnsi="Cambria"/>
          <w:color w:val="auto"/>
          <w:sz w:val="24"/>
          <w:szCs w:val="24"/>
        </w:rPr>
        <w:t>hires</w:t>
      </w:r>
      <w:proofErr w:type="gramEnd"/>
      <w:r w:rsidR="00F81E49">
        <w:rPr>
          <w:rFonts w:ascii="Cambria" w:hAnsi="Cambria"/>
          <w:color w:val="auto"/>
          <w:sz w:val="24"/>
          <w:szCs w:val="24"/>
        </w:rPr>
        <w:t xml:space="preserve"> and </w:t>
      </w:r>
      <w:r w:rsidR="00385A0E">
        <w:rPr>
          <w:rFonts w:ascii="Cambria" w:hAnsi="Cambria"/>
          <w:color w:val="auto"/>
          <w:sz w:val="24"/>
          <w:szCs w:val="24"/>
        </w:rPr>
        <w:t xml:space="preserve">equipment trainer </w:t>
      </w:r>
      <w:r w:rsidR="004A6462">
        <w:rPr>
          <w:rFonts w:ascii="Cambria" w:hAnsi="Cambria"/>
          <w:color w:val="auto"/>
          <w:sz w:val="24"/>
          <w:szCs w:val="24"/>
        </w:rPr>
        <w:t>for all therapy employees.</w:t>
      </w:r>
    </w:p>
    <w:p w14:paraId="0CF2365E" w14:textId="0698F5B1" w:rsidR="00EC0779" w:rsidRDefault="00835D23" w:rsidP="00F026D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Coordinated communication between patient</w:t>
      </w:r>
      <w:r w:rsidR="004A6462">
        <w:rPr>
          <w:rFonts w:ascii="Cambria" w:hAnsi="Cambria"/>
          <w:color w:val="auto"/>
          <w:sz w:val="24"/>
          <w:szCs w:val="24"/>
        </w:rPr>
        <w:t xml:space="preserve"> </w:t>
      </w:r>
      <w:r w:rsidR="00360E4C">
        <w:rPr>
          <w:rFonts w:ascii="Cambria" w:hAnsi="Cambria"/>
          <w:color w:val="auto"/>
          <w:sz w:val="24"/>
          <w:szCs w:val="24"/>
        </w:rPr>
        <w:t>families and external parties to s</w:t>
      </w:r>
      <w:r w:rsidR="00FE581A">
        <w:rPr>
          <w:rFonts w:ascii="Cambria" w:hAnsi="Cambria"/>
          <w:color w:val="auto"/>
          <w:sz w:val="24"/>
          <w:szCs w:val="24"/>
        </w:rPr>
        <w:t>upport</w:t>
      </w:r>
      <w:r w:rsidR="00342E61">
        <w:rPr>
          <w:rFonts w:ascii="Cambria" w:hAnsi="Cambria"/>
          <w:color w:val="auto"/>
          <w:sz w:val="24"/>
          <w:szCs w:val="24"/>
        </w:rPr>
        <w:t xml:space="preserve"> specific patient needs.</w:t>
      </w:r>
    </w:p>
    <w:p w14:paraId="00EFC876" w14:textId="04B2014A" w:rsidR="00BC0DDF" w:rsidRDefault="003739F9" w:rsidP="00F026D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Continually </w:t>
      </w:r>
      <w:r w:rsidR="0069218C">
        <w:rPr>
          <w:rFonts w:ascii="Cambria" w:hAnsi="Cambria"/>
          <w:color w:val="auto"/>
          <w:sz w:val="24"/>
          <w:szCs w:val="24"/>
        </w:rPr>
        <w:t>developed professional skills</w:t>
      </w:r>
      <w:r w:rsidR="00FF4E3C">
        <w:rPr>
          <w:rFonts w:ascii="Cambria" w:hAnsi="Cambria"/>
          <w:color w:val="auto"/>
          <w:sz w:val="24"/>
          <w:szCs w:val="24"/>
        </w:rPr>
        <w:t xml:space="preserve"> to ensure evidence-based </w:t>
      </w:r>
      <w:r w:rsidR="00434C26">
        <w:rPr>
          <w:rFonts w:ascii="Cambria" w:hAnsi="Cambria"/>
          <w:color w:val="auto"/>
          <w:sz w:val="24"/>
          <w:szCs w:val="24"/>
        </w:rPr>
        <w:t>practices.</w:t>
      </w:r>
    </w:p>
    <w:p w14:paraId="26EC1073" w14:textId="6DB84AF1" w:rsidR="00E80166" w:rsidRDefault="004B7A1B" w:rsidP="00F026DB">
      <w:pPr>
        <w:pStyle w:val="ListBullet"/>
        <w:numPr>
          <w:ilvl w:val="0"/>
          <w:numId w:val="18"/>
        </w:numPr>
        <w:spacing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Planned and executed daily treatments</w:t>
      </w:r>
      <w:r w:rsidR="0038012A">
        <w:rPr>
          <w:rFonts w:ascii="Cambria" w:hAnsi="Cambria"/>
          <w:color w:val="auto"/>
          <w:sz w:val="24"/>
          <w:szCs w:val="24"/>
        </w:rPr>
        <w:t>, evaluations, and discharges for complex patient cases in a t</w:t>
      </w:r>
      <w:r w:rsidR="0016475C">
        <w:rPr>
          <w:rFonts w:ascii="Cambria" w:hAnsi="Cambria"/>
          <w:color w:val="auto"/>
          <w:sz w:val="24"/>
          <w:szCs w:val="24"/>
        </w:rPr>
        <w:t>imely manner.</w:t>
      </w:r>
    </w:p>
    <w:p w14:paraId="2F27F1EF" w14:textId="77777777" w:rsidR="0016475C" w:rsidRDefault="0016475C" w:rsidP="0016475C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color w:val="auto"/>
          <w:sz w:val="24"/>
          <w:szCs w:val="24"/>
        </w:rPr>
      </w:pPr>
    </w:p>
    <w:p w14:paraId="039C1180" w14:textId="77777777" w:rsidR="0016475C" w:rsidRDefault="0016475C" w:rsidP="0016475C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color w:val="auto"/>
          <w:sz w:val="24"/>
          <w:szCs w:val="24"/>
        </w:rPr>
      </w:pPr>
    </w:p>
    <w:p w14:paraId="6CE1CE66" w14:textId="77777777" w:rsidR="0016475C" w:rsidRDefault="0016475C" w:rsidP="0016475C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color w:val="auto"/>
          <w:sz w:val="24"/>
          <w:szCs w:val="24"/>
        </w:rPr>
      </w:pPr>
    </w:p>
    <w:p w14:paraId="34F4523C" w14:textId="77777777" w:rsidR="00445736" w:rsidRDefault="00445736" w:rsidP="0016475C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color w:val="auto"/>
          <w:sz w:val="24"/>
          <w:szCs w:val="24"/>
        </w:rPr>
      </w:pPr>
    </w:p>
    <w:p w14:paraId="5242DD0D" w14:textId="77777777" w:rsidR="00445736" w:rsidRDefault="00445736" w:rsidP="0016475C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color w:val="auto"/>
          <w:sz w:val="24"/>
          <w:szCs w:val="24"/>
        </w:rPr>
      </w:pPr>
    </w:p>
    <w:p w14:paraId="2439049F" w14:textId="77777777" w:rsidR="00C47AFD" w:rsidRPr="00C4600D" w:rsidRDefault="00C47AFD" w:rsidP="00FF691C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color w:val="auto"/>
          <w:sz w:val="24"/>
          <w:szCs w:val="24"/>
        </w:rPr>
      </w:pPr>
    </w:p>
    <w:p w14:paraId="6500CDF1" w14:textId="71BFE40C" w:rsidR="00FF691C" w:rsidRDefault="0022138D" w:rsidP="00857AD7">
      <w:pPr>
        <w:pStyle w:val="ListBullet"/>
        <w:numPr>
          <w:ilvl w:val="0"/>
          <w:numId w:val="0"/>
        </w:numPr>
        <w:spacing w:after="0"/>
        <w:ind w:left="144" w:hanging="144"/>
        <w:rPr>
          <w:rFonts w:ascii="Cambria" w:hAnsi="Cambria"/>
          <w:b/>
          <w:color w:val="auto"/>
          <w:sz w:val="24"/>
          <w:szCs w:val="24"/>
        </w:rPr>
      </w:pPr>
      <w:r>
        <w:rPr>
          <w:rFonts w:ascii="Cambria" w:hAnsi="Cambria"/>
          <w:b/>
          <w:color w:val="auto"/>
          <w:sz w:val="24"/>
          <w:szCs w:val="24"/>
        </w:rPr>
        <w:lastRenderedPageBreak/>
        <w:t>Pro</w:t>
      </w:r>
      <w:r w:rsidR="00445736">
        <w:rPr>
          <w:rFonts w:ascii="Cambria" w:hAnsi="Cambria"/>
          <w:b/>
          <w:color w:val="auto"/>
          <w:sz w:val="24"/>
          <w:szCs w:val="24"/>
        </w:rPr>
        <w:t>jects</w:t>
      </w:r>
    </w:p>
    <w:p w14:paraId="45DBFAF3" w14:textId="1B743672" w:rsidR="00281686" w:rsidRDefault="00BB3BDD" w:rsidP="00CB104F">
      <w:pPr>
        <w:pStyle w:val="ListBullet"/>
        <w:numPr>
          <w:ilvl w:val="0"/>
          <w:numId w:val="0"/>
        </w:numPr>
        <w:spacing w:after="0"/>
        <w:rPr>
          <w:rFonts w:ascii="Cambria" w:hAnsi="Cambria"/>
          <w:b/>
          <w:bCs/>
          <w:caps/>
          <w:color w:val="auto"/>
          <w:sz w:val="24"/>
          <w:szCs w:val="24"/>
        </w:rPr>
      </w:pPr>
      <w:r w:rsidRPr="00BB3BDD">
        <w:rPr>
          <w:rFonts w:ascii="Cambria" w:hAnsi="Cambria"/>
          <w:b/>
          <w:bCs/>
          <w:caps/>
          <w:color w:val="auto"/>
          <w:sz w:val="24"/>
          <w:szCs w:val="24"/>
        </w:rPr>
        <w:t>Hospital Dataset Analysis</w:t>
      </w:r>
    </w:p>
    <w:p w14:paraId="7DEF819E" w14:textId="24EFD88A" w:rsidR="003D15A7" w:rsidRPr="00685723" w:rsidRDefault="00A26811" w:rsidP="00FB0DBC">
      <w:pPr>
        <w:pStyle w:val="ListBullet"/>
        <w:numPr>
          <w:ilvl w:val="0"/>
          <w:numId w:val="25"/>
        </w:numPr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Cleaned hospital data set of over 9,000 records in Excel and </w:t>
      </w:r>
      <w:proofErr w:type="spellStart"/>
      <w:r w:rsidR="002F17BC">
        <w:rPr>
          <w:rFonts w:ascii="Cambria" w:hAnsi="Cambria"/>
          <w:color w:val="auto"/>
          <w:sz w:val="24"/>
          <w:szCs w:val="24"/>
        </w:rPr>
        <w:t>PostreSQL</w:t>
      </w:r>
      <w:proofErr w:type="spellEnd"/>
      <w:r w:rsidR="002F17BC">
        <w:rPr>
          <w:rFonts w:ascii="Cambria" w:hAnsi="Cambria"/>
          <w:color w:val="auto"/>
          <w:sz w:val="24"/>
          <w:szCs w:val="24"/>
        </w:rPr>
        <w:t xml:space="preserve">. </w:t>
      </w:r>
      <w:r w:rsidR="006E6C83">
        <w:rPr>
          <w:rFonts w:ascii="Cambria" w:hAnsi="Cambria"/>
          <w:color w:val="auto"/>
          <w:sz w:val="24"/>
          <w:szCs w:val="24"/>
        </w:rPr>
        <w:t xml:space="preserve">Transformed data using Power </w:t>
      </w:r>
      <w:r w:rsidR="00D671A0">
        <w:rPr>
          <w:rFonts w:ascii="Cambria" w:hAnsi="Cambria"/>
          <w:color w:val="auto"/>
          <w:sz w:val="24"/>
          <w:szCs w:val="24"/>
        </w:rPr>
        <w:t xml:space="preserve">BI </w:t>
      </w:r>
      <w:r w:rsidR="000E3058">
        <w:rPr>
          <w:rFonts w:ascii="Cambria" w:hAnsi="Cambria"/>
          <w:color w:val="auto"/>
          <w:sz w:val="24"/>
          <w:szCs w:val="24"/>
        </w:rPr>
        <w:t>to</w:t>
      </w:r>
      <w:r w:rsidR="00D671A0">
        <w:rPr>
          <w:rFonts w:ascii="Cambria" w:hAnsi="Cambria"/>
          <w:color w:val="auto"/>
          <w:sz w:val="24"/>
          <w:szCs w:val="24"/>
        </w:rPr>
        <w:t xml:space="preserve"> create</w:t>
      </w:r>
      <w:r w:rsidR="00652AEF">
        <w:rPr>
          <w:rFonts w:ascii="Cambria" w:hAnsi="Cambria"/>
          <w:color w:val="auto"/>
          <w:sz w:val="24"/>
          <w:szCs w:val="24"/>
        </w:rPr>
        <w:t xml:space="preserve"> an</w:t>
      </w:r>
      <w:r w:rsidR="00D671A0">
        <w:rPr>
          <w:rFonts w:ascii="Cambria" w:hAnsi="Cambria"/>
          <w:color w:val="auto"/>
          <w:sz w:val="24"/>
          <w:szCs w:val="24"/>
        </w:rPr>
        <w:t xml:space="preserve"> interactive dashboard </w:t>
      </w:r>
      <w:r w:rsidR="00B45C0E">
        <w:rPr>
          <w:rFonts w:ascii="Cambria" w:hAnsi="Cambria"/>
          <w:color w:val="auto"/>
          <w:sz w:val="24"/>
          <w:szCs w:val="24"/>
        </w:rPr>
        <w:t>report</w:t>
      </w:r>
      <w:r w:rsidR="00B12B8E">
        <w:rPr>
          <w:rFonts w:ascii="Cambria" w:hAnsi="Cambria"/>
          <w:color w:val="auto"/>
          <w:sz w:val="24"/>
          <w:szCs w:val="24"/>
        </w:rPr>
        <w:t xml:space="preserve">. Summarized key insights </w:t>
      </w:r>
      <w:r w:rsidR="00391F32">
        <w:rPr>
          <w:rFonts w:ascii="Cambria" w:hAnsi="Cambria"/>
          <w:color w:val="auto"/>
          <w:sz w:val="24"/>
          <w:szCs w:val="24"/>
        </w:rPr>
        <w:t>t</w:t>
      </w:r>
      <w:r w:rsidR="000E3058">
        <w:rPr>
          <w:rFonts w:ascii="Cambria" w:hAnsi="Cambria"/>
          <w:color w:val="auto"/>
          <w:sz w:val="24"/>
          <w:szCs w:val="24"/>
        </w:rPr>
        <w:t xml:space="preserve">hat drive patient flow and operational efficiency in the hospital. </w:t>
      </w:r>
    </w:p>
    <w:p w14:paraId="5AC803DA" w14:textId="77777777" w:rsidR="00BB3BDD" w:rsidRDefault="00BB3BDD" w:rsidP="00CB104F">
      <w:pPr>
        <w:pStyle w:val="ListBullet"/>
        <w:numPr>
          <w:ilvl w:val="0"/>
          <w:numId w:val="0"/>
        </w:numPr>
        <w:spacing w:after="0"/>
        <w:rPr>
          <w:rFonts w:ascii="Cambria" w:hAnsi="Cambria"/>
          <w:color w:val="auto"/>
          <w:sz w:val="24"/>
          <w:szCs w:val="24"/>
        </w:rPr>
      </w:pPr>
    </w:p>
    <w:p w14:paraId="6D008C38" w14:textId="77777777" w:rsidR="00375C79" w:rsidRPr="00C4600D" w:rsidRDefault="00375C79" w:rsidP="00375C79">
      <w:pPr>
        <w:pStyle w:val="SectionHeading"/>
        <w:spacing w:before="0" w:after="0"/>
        <w:rPr>
          <w:rFonts w:ascii="Cambria" w:hAnsi="Cambria"/>
          <w:color w:val="auto"/>
          <w:szCs w:val="24"/>
        </w:rPr>
      </w:pPr>
      <w:r w:rsidRPr="00C4600D">
        <w:rPr>
          <w:rFonts w:ascii="Cambria" w:hAnsi="Cambria"/>
          <w:color w:val="auto"/>
          <w:szCs w:val="24"/>
        </w:rPr>
        <w:t>Education</w:t>
      </w:r>
    </w:p>
    <w:p w14:paraId="491031B6" w14:textId="0434069A" w:rsidR="00375C79" w:rsidRPr="00C4600D" w:rsidRDefault="005B361E" w:rsidP="00375C79">
      <w:pPr>
        <w:pStyle w:val="Subsection"/>
        <w:spacing w:before="0" w:after="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Master</w:t>
      </w:r>
      <w:r w:rsidR="00375C79" w:rsidRPr="00C4600D">
        <w:rPr>
          <w:rFonts w:ascii="Cambria" w:hAnsi="Cambria"/>
          <w:color w:val="auto"/>
          <w:sz w:val="24"/>
          <w:szCs w:val="24"/>
        </w:rPr>
        <w:t xml:space="preserve"> of </w:t>
      </w:r>
      <w:r>
        <w:rPr>
          <w:rFonts w:ascii="Cambria" w:hAnsi="Cambria"/>
          <w:color w:val="auto"/>
          <w:sz w:val="24"/>
          <w:szCs w:val="24"/>
        </w:rPr>
        <w:t>occupational</w:t>
      </w:r>
      <w:r w:rsidR="00375C79" w:rsidRPr="00C4600D">
        <w:rPr>
          <w:rFonts w:ascii="Cambria" w:hAnsi="Cambria"/>
          <w:color w:val="auto"/>
          <w:sz w:val="24"/>
          <w:szCs w:val="24"/>
        </w:rPr>
        <w:t xml:space="preserve"> therapy | April 20</w:t>
      </w:r>
      <w:r>
        <w:rPr>
          <w:rFonts w:ascii="Cambria" w:hAnsi="Cambria"/>
          <w:color w:val="auto"/>
          <w:sz w:val="24"/>
          <w:szCs w:val="24"/>
        </w:rPr>
        <w:t>21</w:t>
      </w:r>
      <w:r w:rsidR="00375C79" w:rsidRPr="00C4600D">
        <w:rPr>
          <w:rFonts w:ascii="Cambria" w:hAnsi="Cambria"/>
          <w:color w:val="auto"/>
          <w:sz w:val="24"/>
          <w:szCs w:val="24"/>
        </w:rPr>
        <w:t xml:space="preserve"> | University of </w:t>
      </w:r>
      <w:r>
        <w:rPr>
          <w:rFonts w:ascii="Cambria" w:hAnsi="Cambria"/>
          <w:color w:val="auto"/>
          <w:sz w:val="24"/>
          <w:szCs w:val="24"/>
        </w:rPr>
        <w:t>cincinnati</w:t>
      </w:r>
    </w:p>
    <w:p w14:paraId="0D4FE637" w14:textId="554732F4" w:rsidR="00375C79" w:rsidRDefault="00375C79" w:rsidP="00375C79">
      <w:pPr>
        <w:pStyle w:val="ListBullet"/>
        <w:rPr>
          <w:rFonts w:ascii="Cambria" w:hAnsi="Cambria"/>
          <w:color w:val="auto"/>
          <w:sz w:val="24"/>
          <w:szCs w:val="24"/>
        </w:rPr>
      </w:pPr>
      <w:r w:rsidRPr="00C4600D">
        <w:rPr>
          <w:rFonts w:ascii="Cambria" w:hAnsi="Cambria"/>
          <w:color w:val="auto"/>
          <w:sz w:val="24"/>
          <w:szCs w:val="24"/>
        </w:rPr>
        <w:t xml:space="preserve">Major: </w:t>
      </w:r>
      <w:r w:rsidR="005B361E">
        <w:rPr>
          <w:rFonts w:ascii="Cambria" w:hAnsi="Cambria"/>
          <w:color w:val="auto"/>
          <w:sz w:val="24"/>
          <w:szCs w:val="24"/>
        </w:rPr>
        <w:t>Occupational</w:t>
      </w:r>
      <w:r w:rsidRPr="00C4600D">
        <w:rPr>
          <w:rFonts w:ascii="Cambria" w:hAnsi="Cambria"/>
          <w:color w:val="auto"/>
          <w:sz w:val="24"/>
          <w:szCs w:val="24"/>
        </w:rPr>
        <w:t xml:space="preserve"> therapy</w:t>
      </w:r>
    </w:p>
    <w:p w14:paraId="614C1D6D" w14:textId="1BD03114" w:rsidR="005B361E" w:rsidRPr="00C4600D" w:rsidRDefault="005B361E" w:rsidP="005B361E">
      <w:pPr>
        <w:pStyle w:val="ListBullet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GPA: 3.93/4.0</w:t>
      </w:r>
    </w:p>
    <w:p w14:paraId="4D3F9051" w14:textId="77777777" w:rsidR="00375C79" w:rsidRPr="00C4600D" w:rsidRDefault="00375C79" w:rsidP="00375C79">
      <w:pPr>
        <w:pStyle w:val="ListBullet"/>
        <w:numPr>
          <w:ilvl w:val="0"/>
          <w:numId w:val="0"/>
        </w:numPr>
        <w:ind w:left="144"/>
        <w:rPr>
          <w:rFonts w:ascii="Cambria" w:hAnsi="Cambria"/>
          <w:color w:val="auto"/>
          <w:sz w:val="24"/>
          <w:szCs w:val="24"/>
        </w:rPr>
      </w:pPr>
    </w:p>
    <w:sdt>
      <w:sdtPr>
        <w:rPr>
          <w:rFonts w:ascii="Cambria" w:hAnsi="Cambria"/>
          <w:b w:val="0"/>
          <w:bCs w:val="0"/>
          <w:caps w:val="0"/>
          <w:color w:val="auto"/>
          <w:sz w:val="24"/>
          <w:szCs w:val="24"/>
        </w:rPr>
        <w:id w:val="-1106653387"/>
        <w15:repeatingSection/>
      </w:sdtPr>
      <w:sdtEndPr/>
      <w:sdtContent>
        <w:sdt>
          <w:sdtPr>
            <w:rPr>
              <w:rFonts w:ascii="Cambria" w:hAnsi="Cambria"/>
              <w:b w:val="0"/>
              <w:bCs w:val="0"/>
              <w:caps w:val="0"/>
              <w:color w:val="auto"/>
              <w:sz w:val="24"/>
              <w:szCs w:val="24"/>
            </w:rPr>
            <w:id w:val="-514004892"/>
            <w:placeholder>
              <w:docPart w:val="FC7E78DF299845B9A371B4C9B59D0AEA"/>
            </w:placeholder>
            <w15:repeatingSectionItem/>
          </w:sdtPr>
          <w:sdtEndPr/>
          <w:sdtContent>
            <w:p w14:paraId="1A904014" w14:textId="7898048F" w:rsidR="00375C79" w:rsidRPr="00C4600D" w:rsidRDefault="00375C79" w:rsidP="00375C79">
              <w:pPr>
                <w:pStyle w:val="Subsection"/>
                <w:spacing w:before="0" w:after="0"/>
                <w:rPr>
                  <w:rFonts w:ascii="Cambria" w:hAnsi="Cambria"/>
                  <w:color w:val="auto"/>
                  <w:sz w:val="24"/>
                  <w:szCs w:val="24"/>
                </w:rPr>
              </w:pPr>
              <w:r w:rsidRPr="00C4600D">
                <w:rPr>
                  <w:rFonts w:ascii="Cambria" w:hAnsi="Cambria"/>
                  <w:color w:val="auto"/>
                  <w:sz w:val="24"/>
                  <w:szCs w:val="24"/>
                </w:rPr>
                <w:t>bachelor of science in education and allied health professions | May 20</w:t>
              </w:r>
              <w:r w:rsidR="005B361E">
                <w:rPr>
                  <w:rFonts w:ascii="Cambria" w:hAnsi="Cambria"/>
                  <w:color w:val="auto"/>
                  <w:sz w:val="24"/>
                  <w:szCs w:val="24"/>
                </w:rPr>
                <w:t>1</w:t>
              </w:r>
              <w:r w:rsidR="002767BE">
                <w:rPr>
                  <w:rFonts w:ascii="Cambria" w:hAnsi="Cambria"/>
                  <w:color w:val="auto"/>
                  <w:sz w:val="24"/>
                  <w:szCs w:val="24"/>
                </w:rPr>
                <w:t>9</w:t>
              </w:r>
              <w:r w:rsidRPr="00C4600D">
                <w:rPr>
                  <w:rFonts w:ascii="Cambria" w:hAnsi="Cambria"/>
                  <w:color w:val="auto"/>
                  <w:sz w:val="24"/>
                  <w:szCs w:val="24"/>
                </w:rPr>
                <w:t xml:space="preserve"> | univeristy of </w:t>
              </w:r>
              <w:r w:rsidR="005B361E">
                <w:rPr>
                  <w:rFonts w:ascii="Cambria" w:hAnsi="Cambria"/>
                  <w:color w:val="auto"/>
                  <w:sz w:val="24"/>
                  <w:szCs w:val="24"/>
                </w:rPr>
                <w:t>cincinnati</w:t>
              </w:r>
            </w:p>
            <w:p w14:paraId="637F9E82" w14:textId="673A9935" w:rsidR="005B361E" w:rsidRPr="005B361E" w:rsidRDefault="00375C79" w:rsidP="005B361E">
              <w:pPr>
                <w:pStyle w:val="ListBullet"/>
                <w:spacing w:after="0"/>
              </w:pPr>
              <w:r w:rsidRPr="00C4600D">
                <w:rPr>
                  <w:rFonts w:ascii="Cambria" w:hAnsi="Cambria"/>
                  <w:color w:val="auto"/>
                  <w:sz w:val="24"/>
                  <w:szCs w:val="24"/>
                </w:rPr>
                <w:t xml:space="preserve">Major: </w:t>
              </w:r>
              <w:r w:rsidR="00AA583A">
                <w:rPr>
                  <w:rFonts w:ascii="Cambria" w:hAnsi="Cambria"/>
                  <w:color w:val="auto"/>
                  <w:sz w:val="24"/>
                  <w:szCs w:val="24"/>
                </w:rPr>
                <w:t>Health Sciences</w:t>
              </w:r>
            </w:p>
            <w:p w14:paraId="03982374" w14:textId="78FE2DAC" w:rsidR="005B361E" w:rsidRPr="005B361E" w:rsidRDefault="005B361E" w:rsidP="005B361E">
              <w:pPr>
                <w:pStyle w:val="ListBullet"/>
                <w:spacing w:after="0"/>
              </w:pPr>
              <w:r>
                <w:rPr>
                  <w:rFonts w:ascii="Cambria" w:hAnsi="Cambria"/>
                  <w:color w:val="auto"/>
                  <w:sz w:val="24"/>
                  <w:szCs w:val="24"/>
                </w:rPr>
                <w:t>Minor: Psychology</w:t>
              </w:r>
            </w:p>
            <w:p w14:paraId="4A5472CF" w14:textId="21CAF4EB" w:rsidR="005B361E" w:rsidRDefault="005B361E" w:rsidP="005B361E">
              <w:pPr>
                <w:pStyle w:val="ListBullet"/>
                <w:spacing w:after="0"/>
              </w:pPr>
              <w:r>
                <w:rPr>
                  <w:rFonts w:ascii="Cambria" w:hAnsi="Cambria"/>
                  <w:color w:val="auto"/>
                  <w:sz w:val="24"/>
                  <w:szCs w:val="24"/>
                </w:rPr>
                <w:t>GPA: 3.68/4.0</w:t>
              </w:r>
            </w:p>
            <w:p w14:paraId="112243E4" w14:textId="488D00C6" w:rsidR="009F5259" w:rsidRPr="009C7892" w:rsidRDefault="00F27B29" w:rsidP="009C7892">
              <w:pPr>
                <w:pStyle w:val="ListBullet"/>
                <w:numPr>
                  <w:ilvl w:val="0"/>
                  <w:numId w:val="0"/>
                </w:numPr>
                <w:spacing w:after="0"/>
                <w:ind w:left="144" w:hanging="144"/>
                <w:rPr>
                  <w:rFonts w:ascii="Cambria" w:hAnsi="Cambria"/>
                  <w:b/>
                  <w:color w:val="auto"/>
                  <w:sz w:val="24"/>
                  <w:szCs w:val="24"/>
                </w:rPr>
              </w:pPr>
            </w:p>
          </w:sdtContent>
        </w:sdt>
      </w:sdtContent>
    </w:sdt>
    <w:sectPr w:rsidR="009F5259" w:rsidRPr="009C7892" w:rsidSect="00847143">
      <w:footerReference w:type="default" r:id="rId10"/>
      <w:pgSz w:w="12240" w:h="15840"/>
      <w:pgMar w:top="1440" w:right="1080" w:bottom="144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D5C6" w14:textId="77777777" w:rsidR="00F27B29" w:rsidRDefault="00F27B29">
      <w:pPr>
        <w:spacing w:after="0"/>
      </w:pPr>
      <w:r>
        <w:separator/>
      </w:r>
    </w:p>
  </w:endnote>
  <w:endnote w:type="continuationSeparator" w:id="0">
    <w:p w14:paraId="406BB589" w14:textId="77777777" w:rsidR="00F27B29" w:rsidRDefault="00F27B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2885" w14:textId="77777777" w:rsidR="000D1F8B" w:rsidRDefault="00B820AF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D5DB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DA492" w14:textId="77777777" w:rsidR="00F27B29" w:rsidRDefault="00F27B29">
      <w:pPr>
        <w:spacing w:after="0"/>
      </w:pPr>
      <w:r>
        <w:separator/>
      </w:r>
    </w:p>
  </w:footnote>
  <w:footnote w:type="continuationSeparator" w:id="0">
    <w:p w14:paraId="14E8831B" w14:textId="77777777" w:rsidR="00F27B29" w:rsidRDefault="00F27B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88E8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081EE3"/>
    <w:multiLevelType w:val="hybridMultilevel"/>
    <w:tmpl w:val="270A0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B6FD4"/>
    <w:multiLevelType w:val="hybridMultilevel"/>
    <w:tmpl w:val="D6F2A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33463"/>
    <w:multiLevelType w:val="hybridMultilevel"/>
    <w:tmpl w:val="107A7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B629E"/>
    <w:multiLevelType w:val="hybridMultilevel"/>
    <w:tmpl w:val="1EBC7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C07EB"/>
    <w:multiLevelType w:val="hybridMultilevel"/>
    <w:tmpl w:val="DDA0D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D3C72"/>
    <w:multiLevelType w:val="hybridMultilevel"/>
    <w:tmpl w:val="2DDE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45086"/>
    <w:multiLevelType w:val="hybridMultilevel"/>
    <w:tmpl w:val="C5B42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D31D5"/>
    <w:multiLevelType w:val="hybridMultilevel"/>
    <w:tmpl w:val="CB7E3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F71AAA"/>
    <w:multiLevelType w:val="hybridMultilevel"/>
    <w:tmpl w:val="5F526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65338"/>
    <w:multiLevelType w:val="hybridMultilevel"/>
    <w:tmpl w:val="9E64F172"/>
    <w:lvl w:ilvl="0" w:tplc="D884F6A4">
      <w:start w:val="27"/>
      <w:numFmt w:val="bullet"/>
      <w:lvlText w:val="-"/>
      <w:lvlJc w:val="left"/>
      <w:pPr>
        <w:ind w:left="4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531E6184"/>
    <w:multiLevelType w:val="hybridMultilevel"/>
    <w:tmpl w:val="92625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E6986"/>
    <w:multiLevelType w:val="hybridMultilevel"/>
    <w:tmpl w:val="F36A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452FA"/>
    <w:multiLevelType w:val="hybridMultilevel"/>
    <w:tmpl w:val="1A0A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B807D0"/>
    <w:multiLevelType w:val="hybridMultilevel"/>
    <w:tmpl w:val="DBF8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D6FFC"/>
    <w:multiLevelType w:val="hybridMultilevel"/>
    <w:tmpl w:val="C352BCEA"/>
    <w:lvl w:ilvl="0" w:tplc="2A9E5088">
      <w:start w:val="27"/>
      <w:numFmt w:val="bullet"/>
      <w:lvlText w:val="-"/>
      <w:lvlJc w:val="left"/>
      <w:pPr>
        <w:ind w:left="504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6" w15:restartNumberingAfterBreak="0">
    <w:nsid w:val="75016CB8"/>
    <w:multiLevelType w:val="hybridMultilevel"/>
    <w:tmpl w:val="1D88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5145AE"/>
    <w:multiLevelType w:val="hybridMultilevel"/>
    <w:tmpl w:val="D1985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C64B4D"/>
    <w:multiLevelType w:val="hybridMultilevel"/>
    <w:tmpl w:val="AC247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1A55B6"/>
    <w:multiLevelType w:val="hybridMultilevel"/>
    <w:tmpl w:val="ED4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98476">
    <w:abstractNumId w:val="0"/>
  </w:num>
  <w:num w:numId="2" w16cid:durableId="713116625">
    <w:abstractNumId w:val="0"/>
    <w:lvlOverride w:ilvl="0">
      <w:startOverride w:val="1"/>
    </w:lvlOverride>
  </w:num>
  <w:num w:numId="3" w16cid:durableId="1210192434">
    <w:abstractNumId w:val="0"/>
    <w:lvlOverride w:ilvl="0">
      <w:startOverride w:val="1"/>
    </w:lvlOverride>
  </w:num>
  <w:num w:numId="4" w16cid:durableId="390353684">
    <w:abstractNumId w:val="0"/>
    <w:lvlOverride w:ilvl="0">
      <w:startOverride w:val="1"/>
    </w:lvlOverride>
  </w:num>
  <w:num w:numId="5" w16cid:durableId="641620489">
    <w:abstractNumId w:val="14"/>
  </w:num>
  <w:num w:numId="6" w16cid:durableId="400518226">
    <w:abstractNumId w:val="6"/>
  </w:num>
  <w:num w:numId="7" w16cid:durableId="1428116235">
    <w:abstractNumId w:val="1"/>
  </w:num>
  <w:num w:numId="8" w16cid:durableId="488519037">
    <w:abstractNumId w:val="4"/>
  </w:num>
  <w:num w:numId="9" w16cid:durableId="1525246075">
    <w:abstractNumId w:val="0"/>
  </w:num>
  <w:num w:numId="10" w16cid:durableId="254484567">
    <w:abstractNumId w:val="12"/>
  </w:num>
  <w:num w:numId="11" w16cid:durableId="2044937663">
    <w:abstractNumId w:val="15"/>
  </w:num>
  <w:num w:numId="12" w16cid:durableId="1021592365">
    <w:abstractNumId w:val="10"/>
  </w:num>
  <w:num w:numId="13" w16cid:durableId="420679869">
    <w:abstractNumId w:val="18"/>
  </w:num>
  <w:num w:numId="14" w16cid:durableId="596132401">
    <w:abstractNumId w:val="7"/>
  </w:num>
  <w:num w:numId="15" w16cid:durableId="127862115">
    <w:abstractNumId w:val="16"/>
  </w:num>
  <w:num w:numId="16" w16cid:durableId="2118796131">
    <w:abstractNumId w:val="19"/>
  </w:num>
  <w:num w:numId="17" w16cid:durableId="728655002">
    <w:abstractNumId w:val="8"/>
  </w:num>
  <w:num w:numId="18" w16cid:durableId="2139951661">
    <w:abstractNumId w:val="17"/>
  </w:num>
  <w:num w:numId="19" w16cid:durableId="753237469">
    <w:abstractNumId w:val="13"/>
  </w:num>
  <w:num w:numId="20" w16cid:durableId="940718651">
    <w:abstractNumId w:val="5"/>
  </w:num>
  <w:num w:numId="21" w16cid:durableId="1996686821">
    <w:abstractNumId w:val="11"/>
  </w:num>
  <w:num w:numId="22" w16cid:durableId="790519093">
    <w:abstractNumId w:val="3"/>
  </w:num>
  <w:num w:numId="23" w16cid:durableId="1811090243">
    <w:abstractNumId w:val="9"/>
  </w:num>
  <w:num w:numId="24" w16cid:durableId="138231256">
    <w:abstractNumId w:val="0"/>
  </w:num>
  <w:num w:numId="25" w16cid:durableId="1312323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CD0"/>
    <w:rsid w:val="0000716F"/>
    <w:rsid w:val="00014268"/>
    <w:rsid w:val="000175EB"/>
    <w:rsid w:val="0002273F"/>
    <w:rsid w:val="000255CB"/>
    <w:rsid w:val="0003102F"/>
    <w:rsid w:val="000462B3"/>
    <w:rsid w:val="00047EFD"/>
    <w:rsid w:val="000525C3"/>
    <w:rsid w:val="00064E37"/>
    <w:rsid w:val="0006714E"/>
    <w:rsid w:val="00067EBE"/>
    <w:rsid w:val="00076D8C"/>
    <w:rsid w:val="000821AF"/>
    <w:rsid w:val="00087CBC"/>
    <w:rsid w:val="00092C30"/>
    <w:rsid w:val="000B3F36"/>
    <w:rsid w:val="000B6892"/>
    <w:rsid w:val="000C2F9A"/>
    <w:rsid w:val="000C4E0F"/>
    <w:rsid w:val="000D1F8B"/>
    <w:rsid w:val="000D6E86"/>
    <w:rsid w:val="000E3058"/>
    <w:rsid w:val="000F262B"/>
    <w:rsid w:val="00100210"/>
    <w:rsid w:val="00105587"/>
    <w:rsid w:val="00115E63"/>
    <w:rsid w:val="00120E41"/>
    <w:rsid w:val="0013501D"/>
    <w:rsid w:val="001415BD"/>
    <w:rsid w:val="001564A2"/>
    <w:rsid w:val="00160728"/>
    <w:rsid w:val="0016475C"/>
    <w:rsid w:val="001652AB"/>
    <w:rsid w:val="00176A65"/>
    <w:rsid w:val="001C3972"/>
    <w:rsid w:val="001D151C"/>
    <w:rsid w:val="001D3239"/>
    <w:rsid w:val="001D4812"/>
    <w:rsid w:val="001E243A"/>
    <w:rsid w:val="001E2CDD"/>
    <w:rsid w:val="001F42FA"/>
    <w:rsid w:val="00202C06"/>
    <w:rsid w:val="00203E56"/>
    <w:rsid w:val="002050C6"/>
    <w:rsid w:val="00211EB6"/>
    <w:rsid w:val="00215530"/>
    <w:rsid w:val="0022138D"/>
    <w:rsid w:val="00232706"/>
    <w:rsid w:val="00236BB1"/>
    <w:rsid w:val="00250709"/>
    <w:rsid w:val="00255D29"/>
    <w:rsid w:val="00273B45"/>
    <w:rsid w:val="00274E1A"/>
    <w:rsid w:val="002767BE"/>
    <w:rsid w:val="0028113A"/>
    <w:rsid w:val="00281686"/>
    <w:rsid w:val="002831B1"/>
    <w:rsid w:val="0029797F"/>
    <w:rsid w:val="002A0B9B"/>
    <w:rsid w:val="002A39A0"/>
    <w:rsid w:val="002A51F7"/>
    <w:rsid w:val="002E4B34"/>
    <w:rsid w:val="002E5893"/>
    <w:rsid w:val="002F17BC"/>
    <w:rsid w:val="002F2228"/>
    <w:rsid w:val="002F3C89"/>
    <w:rsid w:val="002F70B7"/>
    <w:rsid w:val="00300E78"/>
    <w:rsid w:val="00311E3F"/>
    <w:rsid w:val="00312745"/>
    <w:rsid w:val="00313735"/>
    <w:rsid w:val="00321A9F"/>
    <w:rsid w:val="0034231E"/>
    <w:rsid w:val="00342E61"/>
    <w:rsid w:val="003432AD"/>
    <w:rsid w:val="00350E6C"/>
    <w:rsid w:val="00360E4C"/>
    <w:rsid w:val="00361B3D"/>
    <w:rsid w:val="00370C22"/>
    <w:rsid w:val="003710EA"/>
    <w:rsid w:val="003739F9"/>
    <w:rsid w:val="00375C79"/>
    <w:rsid w:val="0038012A"/>
    <w:rsid w:val="00385A0E"/>
    <w:rsid w:val="00391F32"/>
    <w:rsid w:val="00394C16"/>
    <w:rsid w:val="00396559"/>
    <w:rsid w:val="003979C1"/>
    <w:rsid w:val="003A3994"/>
    <w:rsid w:val="003A6DAB"/>
    <w:rsid w:val="003D0CC0"/>
    <w:rsid w:val="003D15A7"/>
    <w:rsid w:val="003D42A8"/>
    <w:rsid w:val="0040388F"/>
    <w:rsid w:val="00403AFD"/>
    <w:rsid w:val="00404DAB"/>
    <w:rsid w:val="004078E2"/>
    <w:rsid w:val="00407D19"/>
    <w:rsid w:val="00410FC0"/>
    <w:rsid w:val="004114D7"/>
    <w:rsid w:val="0041794A"/>
    <w:rsid w:val="00433BDB"/>
    <w:rsid w:val="00434C26"/>
    <w:rsid w:val="004366B0"/>
    <w:rsid w:val="004428B7"/>
    <w:rsid w:val="00445736"/>
    <w:rsid w:val="004471FA"/>
    <w:rsid w:val="004518EA"/>
    <w:rsid w:val="00452742"/>
    <w:rsid w:val="00473C66"/>
    <w:rsid w:val="004802E2"/>
    <w:rsid w:val="004915B3"/>
    <w:rsid w:val="004924A4"/>
    <w:rsid w:val="004971D7"/>
    <w:rsid w:val="004A5252"/>
    <w:rsid w:val="004A6462"/>
    <w:rsid w:val="004B7A1B"/>
    <w:rsid w:val="004C06EE"/>
    <w:rsid w:val="004C249F"/>
    <w:rsid w:val="004C2647"/>
    <w:rsid w:val="004C3999"/>
    <w:rsid w:val="004C4180"/>
    <w:rsid w:val="004C738E"/>
    <w:rsid w:val="004C7ED6"/>
    <w:rsid w:val="004D5143"/>
    <w:rsid w:val="004D5826"/>
    <w:rsid w:val="004D6461"/>
    <w:rsid w:val="004D6A23"/>
    <w:rsid w:val="004D7C08"/>
    <w:rsid w:val="004E045C"/>
    <w:rsid w:val="004E4DCA"/>
    <w:rsid w:val="004F0A41"/>
    <w:rsid w:val="004F2E31"/>
    <w:rsid w:val="004F367B"/>
    <w:rsid w:val="004F767B"/>
    <w:rsid w:val="0050587D"/>
    <w:rsid w:val="0051140A"/>
    <w:rsid w:val="005114D7"/>
    <w:rsid w:val="00513C27"/>
    <w:rsid w:val="0052006E"/>
    <w:rsid w:val="00535C01"/>
    <w:rsid w:val="005426C3"/>
    <w:rsid w:val="005461DF"/>
    <w:rsid w:val="00570890"/>
    <w:rsid w:val="00581923"/>
    <w:rsid w:val="005A086B"/>
    <w:rsid w:val="005A1FE3"/>
    <w:rsid w:val="005B1DA2"/>
    <w:rsid w:val="005B361E"/>
    <w:rsid w:val="005B6549"/>
    <w:rsid w:val="005C15D8"/>
    <w:rsid w:val="005C7FFC"/>
    <w:rsid w:val="0060071E"/>
    <w:rsid w:val="0060264C"/>
    <w:rsid w:val="006152A7"/>
    <w:rsid w:val="00621850"/>
    <w:rsid w:val="00631790"/>
    <w:rsid w:val="00643096"/>
    <w:rsid w:val="00652AEF"/>
    <w:rsid w:val="00654177"/>
    <w:rsid w:val="006761AA"/>
    <w:rsid w:val="00685723"/>
    <w:rsid w:val="0069218C"/>
    <w:rsid w:val="00695FF5"/>
    <w:rsid w:val="006A0386"/>
    <w:rsid w:val="006A2487"/>
    <w:rsid w:val="006A32FC"/>
    <w:rsid w:val="006B15E2"/>
    <w:rsid w:val="006C4DEF"/>
    <w:rsid w:val="006D5DBC"/>
    <w:rsid w:val="006E37EA"/>
    <w:rsid w:val="006E6C83"/>
    <w:rsid w:val="006F09E0"/>
    <w:rsid w:val="006F0A58"/>
    <w:rsid w:val="006F7948"/>
    <w:rsid w:val="0070390C"/>
    <w:rsid w:val="0071290C"/>
    <w:rsid w:val="00712F9B"/>
    <w:rsid w:val="00725357"/>
    <w:rsid w:val="00733F62"/>
    <w:rsid w:val="00740F7A"/>
    <w:rsid w:val="00747961"/>
    <w:rsid w:val="00753520"/>
    <w:rsid w:val="00756F5D"/>
    <w:rsid w:val="00762FCC"/>
    <w:rsid w:val="00770FFA"/>
    <w:rsid w:val="00776862"/>
    <w:rsid w:val="00782AB8"/>
    <w:rsid w:val="00787E51"/>
    <w:rsid w:val="007946A1"/>
    <w:rsid w:val="007A0B32"/>
    <w:rsid w:val="007A292B"/>
    <w:rsid w:val="007A584A"/>
    <w:rsid w:val="007B1BA4"/>
    <w:rsid w:val="007B46C9"/>
    <w:rsid w:val="007B4C20"/>
    <w:rsid w:val="007B5096"/>
    <w:rsid w:val="007B7D90"/>
    <w:rsid w:val="007C0673"/>
    <w:rsid w:val="007C20BB"/>
    <w:rsid w:val="007E07E5"/>
    <w:rsid w:val="007F7A10"/>
    <w:rsid w:val="00801228"/>
    <w:rsid w:val="00835D23"/>
    <w:rsid w:val="00847143"/>
    <w:rsid w:val="00847FCE"/>
    <w:rsid w:val="00857AD7"/>
    <w:rsid w:val="00867E51"/>
    <w:rsid w:val="008734E5"/>
    <w:rsid w:val="008749F9"/>
    <w:rsid w:val="008768D5"/>
    <w:rsid w:val="00876A0B"/>
    <w:rsid w:val="00883C36"/>
    <w:rsid w:val="008934CD"/>
    <w:rsid w:val="00894F0F"/>
    <w:rsid w:val="008B1683"/>
    <w:rsid w:val="008B3B73"/>
    <w:rsid w:val="008C75E4"/>
    <w:rsid w:val="008D637A"/>
    <w:rsid w:val="009013FE"/>
    <w:rsid w:val="00907A12"/>
    <w:rsid w:val="009136E7"/>
    <w:rsid w:val="00916F48"/>
    <w:rsid w:val="00925F0B"/>
    <w:rsid w:val="00927693"/>
    <w:rsid w:val="00937260"/>
    <w:rsid w:val="00941523"/>
    <w:rsid w:val="00956BD2"/>
    <w:rsid w:val="0097162F"/>
    <w:rsid w:val="00981A6B"/>
    <w:rsid w:val="00985A5E"/>
    <w:rsid w:val="009878AE"/>
    <w:rsid w:val="0099232E"/>
    <w:rsid w:val="009A2D39"/>
    <w:rsid w:val="009B0B66"/>
    <w:rsid w:val="009B403F"/>
    <w:rsid w:val="009C3F6B"/>
    <w:rsid w:val="009C4CD0"/>
    <w:rsid w:val="009C757B"/>
    <w:rsid w:val="009C786A"/>
    <w:rsid w:val="009C7892"/>
    <w:rsid w:val="009D001F"/>
    <w:rsid w:val="009D3D37"/>
    <w:rsid w:val="009D5B03"/>
    <w:rsid w:val="009E140F"/>
    <w:rsid w:val="009E41B0"/>
    <w:rsid w:val="009F3224"/>
    <w:rsid w:val="009F5259"/>
    <w:rsid w:val="00A05FBC"/>
    <w:rsid w:val="00A06C3F"/>
    <w:rsid w:val="00A101EF"/>
    <w:rsid w:val="00A26811"/>
    <w:rsid w:val="00A306EA"/>
    <w:rsid w:val="00A36898"/>
    <w:rsid w:val="00A51742"/>
    <w:rsid w:val="00A5300B"/>
    <w:rsid w:val="00A53A0C"/>
    <w:rsid w:val="00A61C6C"/>
    <w:rsid w:val="00A72303"/>
    <w:rsid w:val="00A80168"/>
    <w:rsid w:val="00A809D3"/>
    <w:rsid w:val="00AA583A"/>
    <w:rsid w:val="00AA683E"/>
    <w:rsid w:val="00AB2091"/>
    <w:rsid w:val="00AB438E"/>
    <w:rsid w:val="00AB6070"/>
    <w:rsid w:val="00AC66AF"/>
    <w:rsid w:val="00AD6AA2"/>
    <w:rsid w:val="00AD7D71"/>
    <w:rsid w:val="00AE52DC"/>
    <w:rsid w:val="00AE5706"/>
    <w:rsid w:val="00AE6083"/>
    <w:rsid w:val="00AF3836"/>
    <w:rsid w:val="00B0611A"/>
    <w:rsid w:val="00B12B8E"/>
    <w:rsid w:val="00B14013"/>
    <w:rsid w:val="00B21103"/>
    <w:rsid w:val="00B227E8"/>
    <w:rsid w:val="00B2344A"/>
    <w:rsid w:val="00B31581"/>
    <w:rsid w:val="00B45C0E"/>
    <w:rsid w:val="00B540FF"/>
    <w:rsid w:val="00B65282"/>
    <w:rsid w:val="00B71EF4"/>
    <w:rsid w:val="00B77052"/>
    <w:rsid w:val="00B820AF"/>
    <w:rsid w:val="00B85B7C"/>
    <w:rsid w:val="00B86D35"/>
    <w:rsid w:val="00B90A2A"/>
    <w:rsid w:val="00B90EC7"/>
    <w:rsid w:val="00B911D0"/>
    <w:rsid w:val="00B940FA"/>
    <w:rsid w:val="00B95045"/>
    <w:rsid w:val="00B97E8F"/>
    <w:rsid w:val="00BA23D6"/>
    <w:rsid w:val="00BA3C13"/>
    <w:rsid w:val="00BB276F"/>
    <w:rsid w:val="00BB3BDD"/>
    <w:rsid w:val="00BB7A8F"/>
    <w:rsid w:val="00BC0DDF"/>
    <w:rsid w:val="00BC75BF"/>
    <w:rsid w:val="00BD7726"/>
    <w:rsid w:val="00BE3BAA"/>
    <w:rsid w:val="00BE43AE"/>
    <w:rsid w:val="00BE628D"/>
    <w:rsid w:val="00C012DD"/>
    <w:rsid w:val="00C02DFB"/>
    <w:rsid w:val="00C05C88"/>
    <w:rsid w:val="00C11C38"/>
    <w:rsid w:val="00C228FE"/>
    <w:rsid w:val="00C4600D"/>
    <w:rsid w:val="00C47AFD"/>
    <w:rsid w:val="00C660D8"/>
    <w:rsid w:val="00C92FA2"/>
    <w:rsid w:val="00C93FEE"/>
    <w:rsid w:val="00C9479E"/>
    <w:rsid w:val="00C94E4D"/>
    <w:rsid w:val="00C94F57"/>
    <w:rsid w:val="00CA6851"/>
    <w:rsid w:val="00CB104F"/>
    <w:rsid w:val="00CB6F2D"/>
    <w:rsid w:val="00CE0814"/>
    <w:rsid w:val="00CE1358"/>
    <w:rsid w:val="00CE4F13"/>
    <w:rsid w:val="00CE6804"/>
    <w:rsid w:val="00D22BA8"/>
    <w:rsid w:val="00D32E05"/>
    <w:rsid w:val="00D40E23"/>
    <w:rsid w:val="00D4175A"/>
    <w:rsid w:val="00D422F8"/>
    <w:rsid w:val="00D5777A"/>
    <w:rsid w:val="00D671A0"/>
    <w:rsid w:val="00D7261E"/>
    <w:rsid w:val="00D87CB6"/>
    <w:rsid w:val="00D935F9"/>
    <w:rsid w:val="00DA455A"/>
    <w:rsid w:val="00DC0176"/>
    <w:rsid w:val="00DC3880"/>
    <w:rsid w:val="00DD1E5E"/>
    <w:rsid w:val="00DD499A"/>
    <w:rsid w:val="00DD5BB7"/>
    <w:rsid w:val="00DF632C"/>
    <w:rsid w:val="00DF687F"/>
    <w:rsid w:val="00DF72F4"/>
    <w:rsid w:val="00E02814"/>
    <w:rsid w:val="00E0369D"/>
    <w:rsid w:val="00E16FA9"/>
    <w:rsid w:val="00E430F1"/>
    <w:rsid w:val="00E53AD8"/>
    <w:rsid w:val="00E6496A"/>
    <w:rsid w:val="00E80166"/>
    <w:rsid w:val="00E83D0D"/>
    <w:rsid w:val="00E83DC0"/>
    <w:rsid w:val="00E91EDE"/>
    <w:rsid w:val="00E95E65"/>
    <w:rsid w:val="00E9606A"/>
    <w:rsid w:val="00EB725E"/>
    <w:rsid w:val="00EC0779"/>
    <w:rsid w:val="00EC14E6"/>
    <w:rsid w:val="00EC33BD"/>
    <w:rsid w:val="00ED4A13"/>
    <w:rsid w:val="00EE1962"/>
    <w:rsid w:val="00F026DB"/>
    <w:rsid w:val="00F1799B"/>
    <w:rsid w:val="00F27B29"/>
    <w:rsid w:val="00F33214"/>
    <w:rsid w:val="00F536E6"/>
    <w:rsid w:val="00F679F6"/>
    <w:rsid w:val="00F77C91"/>
    <w:rsid w:val="00F81E49"/>
    <w:rsid w:val="00F83FAE"/>
    <w:rsid w:val="00F959AA"/>
    <w:rsid w:val="00FB0DBC"/>
    <w:rsid w:val="00FD488D"/>
    <w:rsid w:val="00FD5CB5"/>
    <w:rsid w:val="00FD6738"/>
    <w:rsid w:val="00FE581A"/>
    <w:rsid w:val="00FE7AB7"/>
    <w:rsid w:val="00FF4E3C"/>
    <w:rsid w:val="00FF691C"/>
    <w:rsid w:val="00FF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8EC1"/>
  <w15:chartTrackingRefBased/>
  <w15:docId w15:val="{EDC77F79-844E-43EE-8D59-B1CF55E6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052F61" w:themeColor="accent1"/>
      </w:pBdr>
      <w:spacing w:after="120"/>
      <w:contextualSpacing/>
    </w:pPr>
    <w:rPr>
      <w:rFonts w:asciiTheme="majorHAnsi" w:eastAsiaTheme="majorEastAsia" w:hAnsiTheme="majorHAnsi" w:cstheme="majorBidi"/>
      <w:color w:val="052F61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052F61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052F61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052F61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052F61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styleId="ListParagraph">
    <w:name w:val="List Paragraph"/>
    <w:basedOn w:val="Normal"/>
    <w:uiPriority w:val="34"/>
    <w:unhideWhenUsed/>
    <w:qFormat/>
    <w:rsid w:val="009B0B66"/>
    <w:pPr>
      <w:ind w:left="720"/>
      <w:contextualSpacing/>
    </w:pPr>
  </w:style>
  <w:style w:type="paragraph" w:styleId="Revision">
    <w:name w:val="Revision"/>
    <w:hidden/>
    <w:uiPriority w:val="99"/>
    <w:semiHidden/>
    <w:rsid w:val="00AD6AA2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AD6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6AA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6AA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AA2"/>
    <w:rPr>
      <w:b/>
      <w:bCs/>
      <w:sz w:val="20"/>
    </w:rPr>
  </w:style>
  <w:style w:type="character" w:styleId="Hyperlink">
    <w:name w:val="Hyperlink"/>
    <w:basedOn w:val="DefaultParagraphFont"/>
    <w:uiPriority w:val="99"/>
    <w:unhideWhenUsed/>
    <w:rsid w:val="004C4180"/>
    <w:rPr>
      <w:color w:val="0D2E4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carrollsav-cloud.github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ily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35A1F9C32C44D2BF7068120D469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3BF6D-5C10-477E-A3F1-B8A8B7CDBAAB}"/>
      </w:docPartPr>
      <w:docPartBody>
        <w:p w:rsidR="00166230" w:rsidRDefault="00FB3FB3">
          <w:pPr>
            <w:pStyle w:val="6935A1F9C32C44D2BF7068120D4697B3"/>
          </w:pPr>
          <w:r>
            <w:t>[Your Name]</w:t>
          </w:r>
        </w:p>
      </w:docPartBody>
    </w:docPart>
    <w:docPart>
      <w:docPartPr>
        <w:name w:val="269F60123DBD4DDEA65F51C7DEAEF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ABD9B-735B-43CC-ABEA-2ADD0B6D46BE}"/>
      </w:docPartPr>
      <w:docPartBody>
        <w:p w:rsidR="00166230" w:rsidRDefault="00FB3FB3">
          <w:pPr>
            <w:pStyle w:val="269F60123DBD4DDEA65F51C7DEAEF4F4"/>
          </w:pPr>
          <w:r>
            <w:t>[Address, City, ST  ZIP Code]</w:t>
          </w:r>
        </w:p>
      </w:docPartBody>
    </w:docPart>
    <w:docPart>
      <w:docPartPr>
        <w:name w:val="092920079B4740AF98646945F29C9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7BC2A-FB6E-47EE-898D-52CFBB47AAF5}"/>
      </w:docPartPr>
      <w:docPartBody>
        <w:p w:rsidR="00166230" w:rsidRDefault="00FB3FB3">
          <w:pPr>
            <w:pStyle w:val="092920079B4740AF98646945F29C9455"/>
          </w:pPr>
          <w:r>
            <w:t>[Telephone]</w:t>
          </w:r>
        </w:p>
      </w:docPartBody>
    </w:docPart>
    <w:docPart>
      <w:docPartPr>
        <w:name w:val="D4348800241E44D0AE1BD635CBD57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2BDDF-C014-485F-92B7-3F563C5462B0}"/>
      </w:docPartPr>
      <w:docPartBody>
        <w:p w:rsidR="00166230" w:rsidRDefault="00FB3FB3">
          <w:pPr>
            <w:pStyle w:val="D4348800241E44D0AE1BD635CBD571F3"/>
          </w:pPr>
          <w:r>
            <w:t>[Email]</w:t>
          </w:r>
        </w:p>
      </w:docPartBody>
    </w:docPart>
    <w:docPart>
      <w:docPartPr>
        <w:name w:val="FC7E78DF299845B9A371B4C9B59D0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F550F-B3F5-4D37-867E-5CBDA5B8B296}"/>
      </w:docPartPr>
      <w:docPartBody>
        <w:p w:rsidR="00872EE1" w:rsidRDefault="002254D0" w:rsidP="002254D0">
          <w:pPr>
            <w:pStyle w:val="FC7E78DF299845B9A371B4C9B59D0AE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68093849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0B"/>
    <w:rsid w:val="000E04BC"/>
    <w:rsid w:val="0010432E"/>
    <w:rsid w:val="00166230"/>
    <w:rsid w:val="001C284E"/>
    <w:rsid w:val="001D39A0"/>
    <w:rsid w:val="002254D0"/>
    <w:rsid w:val="002A51F7"/>
    <w:rsid w:val="0042270B"/>
    <w:rsid w:val="00424359"/>
    <w:rsid w:val="004C249F"/>
    <w:rsid w:val="004C2647"/>
    <w:rsid w:val="00551969"/>
    <w:rsid w:val="005878C0"/>
    <w:rsid w:val="005C4FB7"/>
    <w:rsid w:val="006110AD"/>
    <w:rsid w:val="00611C59"/>
    <w:rsid w:val="00667240"/>
    <w:rsid w:val="006B15E2"/>
    <w:rsid w:val="007E00A1"/>
    <w:rsid w:val="00815D47"/>
    <w:rsid w:val="00872EE1"/>
    <w:rsid w:val="00892B55"/>
    <w:rsid w:val="00895D89"/>
    <w:rsid w:val="00916F48"/>
    <w:rsid w:val="00927693"/>
    <w:rsid w:val="00941523"/>
    <w:rsid w:val="009426A7"/>
    <w:rsid w:val="0097241B"/>
    <w:rsid w:val="00972D8B"/>
    <w:rsid w:val="0097562B"/>
    <w:rsid w:val="009E140F"/>
    <w:rsid w:val="00A46633"/>
    <w:rsid w:val="00AB5102"/>
    <w:rsid w:val="00B2344A"/>
    <w:rsid w:val="00B55F2B"/>
    <w:rsid w:val="00BB276F"/>
    <w:rsid w:val="00C02DFB"/>
    <w:rsid w:val="00C14722"/>
    <w:rsid w:val="00D7491B"/>
    <w:rsid w:val="00E430F1"/>
    <w:rsid w:val="00EC07F9"/>
    <w:rsid w:val="00F25B8F"/>
    <w:rsid w:val="00F75D69"/>
    <w:rsid w:val="00F77C91"/>
    <w:rsid w:val="00FB3FB3"/>
    <w:rsid w:val="00FD6738"/>
    <w:rsid w:val="00FF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35A1F9C32C44D2BF7068120D4697B3">
    <w:name w:val="6935A1F9C32C44D2BF7068120D4697B3"/>
  </w:style>
  <w:style w:type="paragraph" w:customStyle="1" w:styleId="269F60123DBD4DDEA65F51C7DEAEF4F4">
    <w:name w:val="269F60123DBD4DDEA65F51C7DEAEF4F4"/>
  </w:style>
  <w:style w:type="paragraph" w:customStyle="1" w:styleId="092920079B4740AF98646945F29C9455">
    <w:name w:val="092920079B4740AF98646945F29C9455"/>
  </w:style>
  <w:style w:type="paragraph" w:customStyle="1" w:styleId="D4348800241E44D0AE1BD635CBD571F3">
    <w:name w:val="D4348800241E44D0AE1BD635CBD571F3"/>
  </w:style>
  <w:style w:type="paragraph" w:customStyle="1" w:styleId="FC7E78DF299845B9A371B4C9B59D0AEA">
    <w:name w:val="FC7E78DF299845B9A371B4C9B59D0AEA"/>
    <w:rsid w:val="002254D0"/>
    <w:rPr>
      <w:kern w:val="2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2254D0"/>
    <w:rPr>
      <w:color w:val="808080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4319 Smith Rd Cincinnati Ohio 45212</CompanyAddress>
  <CompanyPhone>513-680-5452</CompanyPhone>
  <CompanyFax/>
  <CompanyEmail>Carrollsav@gmail.com |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31C3B-1C29-4CFE-8693-96D0EE2863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555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Savannah Carroll OTR/L</dc:creator>
  <cp:keywords/>
  <cp:lastModifiedBy>Savannah Carroll</cp:lastModifiedBy>
  <cp:revision>194</cp:revision>
  <dcterms:created xsi:type="dcterms:W3CDTF">2026-01-05T15:20:00Z</dcterms:created>
  <dcterms:modified xsi:type="dcterms:W3CDTF">2026-04-17T20:42:00Z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